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32" w:type="dxa"/>
        <w:tblLayout w:type="fixed"/>
        <w:tblCellMar>
          <w:left w:w="10" w:type="dxa"/>
          <w:right w:w="10" w:type="dxa"/>
        </w:tblCellMar>
        <w:tblLook w:val="0000" w:firstRow="0" w:lastRow="0" w:firstColumn="0" w:lastColumn="0" w:noHBand="0" w:noVBand="0"/>
      </w:tblPr>
      <w:tblGrid>
        <w:gridCol w:w="5395"/>
        <w:gridCol w:w="5237"/>
      </w:tblGrid>
      <w:tr w:rsidR="00C26EBF" w14:paraId="0DD11EB8" w14:textId="77777777">
        <w:tc>
          <w:tcPr>
            <w:tcW w:w="5395" w:type="dxa"/>
            <w:shd w:val="clear" w:color="auto" w:fill="auto"/>
            <w:tcMar>
              <w:top w:w="0" w:type="dxa"/>
              <w:left w:w="108" w:type="dxa"/>
              <w:bottom w:w="0" w:type="dxa"/>
              <w:right w:w="108" w:type="dxa"/>
            </w:tcMar>
          </w:tcPr>
          <w:p w14:paraId="627E5EDC" w14:textId="77777777" w:rsidR="00C26EBF" w:rsidRDefault="00D7622E">
            <w:pPr>
              <w:pStyle w:val="Ancredugraphisme"/>
            </w:pPr>
            <w:r>
              <w:rPr>
                <w:noProof/>
              </w:rPr>
              <w:drawing>
                <wp:anchor distT="0" distB="0" distL="114300" distR="114300" simplePos="0" relativeHeight="251660288" behindDoc="0" locked="0" layoutInCell="1" allowOverlap="1" wp14:anchorId="26AAB438" wp14:editId="7DD0A22E">
                  <wp:simplePos x="0" y="0"/>
                  <wp:positionH relativeFrom="column">
                    <wp:posOffset>1916847</wp:posOffset>
                  </wp:positionH>
                  <wp:positionV relativeFrom="paragraph">
                    <wp:posOffset>-456815</wp:posOffset>
                  </wp:positionV>
                  <wp:extent cx="1105235" cy="774679"/>
                  <wp:effectExtent l="0" t="0" r="0" b="6371"/>
                  <wp:wrapNone/>
                  <wp:docPr id="1"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105235" cy="774679"/>
                          </a:xfrm>
                          <a:prstGeom prst="rect">
                            <a:avLst/>
                          </a:prstGeom>
                          <a:noFill/>
                          <a:ln>
                            <a:noFill/>
                            <a:prstDash/>
                          </a:ln>
                        </pic:spPr>
                      </pic:pic>
                    </a:graphicData>
                  </a:graphic>
                </wp:anchor>
              </w:drawing>
            </w:r>
            <w:r>
              <w:rPr>
                <w:noProof/>
              </w:rPr>
              <w:drawing>
                <wp:anchor distT="0" distB="0" distL="114300" distR="114300" simplePos="0" relativeHeight="251662336" behindDoc="0" locked="0" layoutInCell="1" allowOverlap="1" wp14:anchorId="47EAB6BF" wp14:editId="127196EE">
                  <wp:simplePos x="0" y="0"/>
                  <wp:positionH relativeFrom="column">
                    <wp:posOffset>-301816</wp:posOffset>
                  </wp:positionH>
                  <wp:positionV relativeFrom="paragraph">
                    <wp:posOffset>-329979</wp:posOffset>
                  </wp:positionV>
                  <wp:extent cx="2056074" cy="524691"/>
                  <wp:effectExtent l="0" t="0" r="1326" b="8709"/>
                  <wp:wrapNone/>
                  <wp:docPr id="2" name="Imag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6074" cy="524691"/>
                          </a:xfrm>
                          <a:prstGeom prst="rect">
                            <a:avLst/>
                          </a:prstGeom>
                          <a:noFill/>
                          <a:ln>
                            <a:noFill/>
                            <a:prstDash/>
                          </a:ln>
                        </pic:spPr>
                      </pic:pic>
                    </a:graphicData>
                  </a:graphic>
                </wp:anchor>
              </w:drawing>
            </w:r>
          </w:p>
        </w:tc>
        <w:tc>
          <w:tcPr>
            <w:tcW w:w="5237" w:type="dxa"/>
            <w:shd w:val="clear" w:color="auto" w:fill="auto"/>
            <w:tcMar>
              <w:top w:w="0" w:type="dxa"/>
              <w:left w:w="108" w:type="dxa"/>
              <w:bottom w:w="0" w:type="dxa"/>
              <w:right w:w="108" w:type="dxa"/>
            </w:tcMar>
          </w:tcPr>
          <w:p w14:paraId="250A0E3E" w14:textId="77777777" w:rsidR="00C26EBF" w:rsidRDefault="00C26EBF">
            <w:pPr>
              <w:pStyle w:val="Ancredugraphisme"/>
            </w:pPr>
          </w:p>
        </w:tc>
      </w:tr>
      <w:tr w:rsidR="00C26EBF" w14:paraId="46836C98" w14:textId="77777777">
        <w:trPr>
          <w:trHeight w:val="2719"/>
        </w:trPr>
        <w:tc>
          <w:tcPr>
            <w:tcW w:w="5395" w:type="dxa"/>
            <w:shd w:val="clear" w:color="auto" w:fill="auto"/>
            <w:tcMar>
              <w:top w:w="0" w:type="dxa"/>
              <w:left w:w="108" w:type="dxa"/>
              <w:bottom w:w="0" w:type="dxa"/>
              <w:right w:w="108" w:type="dxa"/>
            </w:tcMar>
          </w:tcPr>
          <w:p w14:paraId="2A94232E" w14:textId="77777777" w:rsidR="00C26EBF" w:rsidRDefault="00D7622E">
            <w:r>
              <w:rPr>
                <w:rFonts w:ascii="Arial Black" w:hAnsi="Arial Black"/>
                <w:color w:val="4472C4"/>
                <w:sz w:val="64"/>
                <w:szCs w:val="64"/>
              </w:rPr>
              <w:br/>
              <w:t>Les bâtisseurs du moyen-âge</w:t>
            </w:r>
            <w:r>
              <w:t xml:space="preserve"> </w:t>
            </w:r>
          </w:p>
        </w:tc>
        <w:tc>
          <w:tcPr>
            <w:tcW w:w="5237" w:type="dxa"/>
            <w:shd w:val="clear" w:color="auto" w:fill="auto"/>
            <w:tcMar>
              <w:top w:w="0" w:type="dxa"/>
              <w:left w:w="108" w:type="dxa"/>
              <w:bottom w:w="0" w:type="dxa"/>
              <w:right w:w="108" w:type="dxa"/>
            </w:tcMar>
          </w:tcPr>
          <w:p w14:paraId="1016673E" w14:textId="56844334" w:rsidR="00C26EBF" w:rsidRDefault="000308A2">
            <w:r>
              <w:rPr>
                <w:noProof/>
                <w:lang w:bidi="fr-FR"/>
              </w:rPr>
              <mc:AlternateContent>
                <mc:Choice Requires="wpg">
                  <w:drawing>
                    <wp:anchor distT="0" distB="0" distL="114300" distR="114300" simplePos="0" relativeHeight="251659264" behindDoc="1" locked="0" layoutInCell="1" allowOverlap="1" wp14:anchorId="2AB7DE43" wp14:editId="4A0B37C4">
                      <wp:simplePos x="0" y="0"/>
                      <wp:positionH relativeFrom="margin">
                        <wp:posOffset>-4427855</wp:posOffset>
                      </wp:positionH>
                      <wp:positionV relativeFrom="page">
                        <wp:posOffset>-886142</wp:posOffset>
                      </wp:positionV>
                      <wp:extent cx="7772400" cy="10686415"/>
                      <wp:effectExtent l="0" t="0" r="0" b="11"/>
                      <wp:wrapNone/>
                      <wp:docPr id="3" name="Groupe 1"/>
                      <wp:cNvGraphicFramePr/>
                      <a:graphic xmlns:a="http://schemas.openxmlformats.org/drawingml/2006/main">
                        <a:graphicData uri="http://schemas.microsoft.com/office/word/2010/wordprocessingGroup">
                          <wpg:wgp>
                            <wpg:cNvGrpSpPr/>
                            <wpg:grpSpPr>
                              <a:xfrm>
                                <a:off x="0" y="0"/>
                                <a:ext cx="7772400" cy="10686415"/>
                                <a:chOff x="0" y="0"/>
                                <a:chExt cx="7772400" cy="10687039"/>
                              </a:xfrm>
                            </wpg:grpSpPr>
                            <wps:wsp>
                              <wps:cNvPr id="4" name="Forme"/>
                              <wps:cNvSpPr/>
                              <wps:spPr>
                                <a:xfrm>
                                  <a:off x="0" y="2713609"/>
                                  <a:ext cx="5846765" cy="7973430"/>
                                </a:xfrm>
                                <a:custGeom>
                                  <a:avLst/>
                                  <a:gdLst>
                                    <a:gd name="f0" fmla="val 10800000"/>
                                    <a:gd name="f1" fmla="val 5400000"/>
                                    <a:gd name="f2" fmla="val 180"/>
                                    <a:gd name="f3" fmla="val w"/>
                                    <a:gd name="f4" fmla="val h"/>
                                    <a:gd name="f5" fmla="val 0"/>
                                    <a:gd name="f6" fmla="val 21600"/>
                                    <a:gd name="f7" fmla="val 10687"/>
                                    <a:gd name="f8" fmla="val 1769"/>
                                    <a:gd name="f9" fmla="val 6148"/>
                                    <a:gd name="f10" fmla="val 13712"/>
                                    <a:gd name="f11" fmla="+- 0 0 -90"/>
                                    <a:gd name="f12" fmla="+- 0 0 -180"/>
                                    <a:gd name="f13" fmla="+- 0 0 -270"/>
                                    <a:gd name="f14" fmla="+- 0 0 -360"/>
                                    <a:gd name="f15" fmla="*/ f3 1 21600"/>
                                    <a:gd name="f16" fmla="*/ f4 1 21600"/>
                                    <a:gd name="f17" fmla="+- f6 0 f5"/>
                                    <a:gd name="f18" fmla="*/ f11 f0 1"/>
                                    <a:gd name="f19" fmla="*/ f12 f0 1"/>
                                    <a:gd name="f20" fmla="*/ f13 f0 1"/>
                                    <a:gd name="f21" fmla="*/ f14 f0 1"/>
                                    <a:gd name="f22" fmla="*/ f17 1 2"/>
                                    <a:gd name="f23" fmla="*/ f17 1 21600"/>
                                    <a:gd name="f24" fmla="*/ f18 1 f2"/>
                                    <a:gd name="f25" fmla="*/ f19 1 f2"/>
                                    <a:gd name="f26" fmla="*/ f20 1 f2"/>
                                    <a:gd name="f27" fmla="*/ f21 1 f2"/>
                                    <a:gd name="f28" fmla="*/ f22 1 f23"/>
                                    <a:gd name="f29" fmla="*/ 0 1 f23"/>
                                    <a:gd name="f30" fmla="*/ f6 1 f23"/>
                                    <a:gd name="f31" fmla="+- f24 0 f1"/>
                                    <a:gd name="f32" fmla="+- f25 0 f1"/>
                                    <a:gd name="f33" fmla="+- f26 0 f1"/>
                                    <a:gd name="f34" fmla="+- f27 0 f1"/>
                                    <a:gd name="f35" fmla="*/ f29 f15 1"/>
                                    <a:gd name="f36" fmla="*/ f30 f15 1"/>
                                    <a:gd name="f37" fmla="*/ f30 f16 1"/>
                                    <a:gd name="f38" fmla="*/ f29 f16 1"/>
                                    <a:gd name="f39" fmla="*/ f28 f15 1"/>
                                    <a:gd name="f40" fmla="*/ f28 f16 1"/>
                                  </a:gdLst>
                                  <a:ahLst/>
                                  <a:cxnLst>
                                    <a:cxn ang="3cd4">
                                      <a:pos x="hc" y="t"/>
                                    </a:cxn>
                                    <a:cxn ang="0">
                                      <a:pos x="r" y="vc"/>
                                    </a:cxn>
                                    <a:cxn ang="cd4">
                                      <a:pos x="hc" y="b"/>
                                    </a:cxn>
                                    <a:cxn ang="cd2">
                                      <a:pos x="l" y="vc"/>
                                    </a:cxn>
                                    <a:cxn ang="f31">
                                      <a:pos x="f39" y="f40"/>
                                    </a:cxn>
                                    <a:cxn ang="f32">
                                      <a:pos x="f39" y="f40"/>
                                    </a:cxn>
                                    <a:cxn ang="f33">
                                      <a:pos x="f39" y="f40"/>
                                    </a:cxn>
                                    <a:cxn ang="f34">
                                      <a:pos x="f39" y="f40"/>
                                    </a:cxn>
                                  </a:cxnLst>
                                  <a:rect l="f35" t="f38" r="f36" b="f37"/>
                                  <a:pathLst>
                                    <a:path w="21600" h="21600">
                                      <a:moveTo>
                                        <a:pt x="f5" y="f7"/>
                                      </a:moveTo>
                                      <a:lnTo>
                                        <a:pt x="f5" y="f6"/>
                                      </a:lnTo>
                                      <a:lnTo>
                                        <a:pt x="f8" y="f6"/>
                                      </a:lnTo>
                                      <a:lnTo>
                                        <a:pt x="f6" y="f9"/>
                                      </a:lnTo>
                                      <a:lnTo>
                                        <a:pt x="f10" y="f5"/>
                                      </a:lnTo>
                                      <a:close/>
                                    </a:path>
                                  </a:pathLst>
                                </a:custGeom>
                                <a:solidFill>
                                  <a:srgbClr val="D9D9D9"/>
                                </a:solidFill>
                                <a:ln cap="flat">
                                  <a:noFill/>
                                  <a:prstDash val="solid"/>
                                </a:ln>
                              </wps:spPr>
                              <wps:bodyPr lIns="0" tIns="0" rIns="0" bIns="0"/>
                            </wps:wsp>
                            <wps:wsp>
                              <wps:cNvPr id="5" name="Triangle"/>
                              <wps:cNvSpPr/>
                              <wps:spPr>
                                <a:xfrm>
                                  <a:off x="0" y="2173583"/>
                                  <a:ext cx="3908429" cy="8309600"/>
                                </a:xfrm>
                                <a:custGeom>
                                  <a:avLst/>
                                  <a:gdLst>
                                    <a:gd name="f0" fmla="val 10800000"/>
                                    <a:gd name="f1" fmla="val 5400000"/>
                                    <a:gd name="f2" fmla="val 180"/>
                                    <a:gd name="f3" fmla="val w"/>
                                    <a:gd name="f4" fmla="val h"/>
                                    <a:gd name="f5" fmla="val 0"/>
                                    <a:gd name="f6" fmla="val 21600"/>
                                    <a:gd name="f7" fmla="val 10802"/>
                                    <a:gd name="f8" fmla="+- 0 0 -90"/>
                                    <a:gd name="f9" fmla="+- 0 0 -180"/>
                                    <a:gd name="f10" fmla="+- 0 0 -270"/>
                                    <a:gd name="f11" fmla="+- 0 0 -360"/>
                                    <a:gd name="f12" fmla="*/ f3 1 21600"/>
                                    <a:gd name="f13" fmla="*/ f4 1 21600"/>
                                    <a:gd name="f14" fmla="+- f6 0 f5"/>
                                    <a:gd name="f15" fmla="*/ f8 f0 1"/>
                                    <a:gd name="f16" fmla="*/ f9 f0 1"/>
                                    <a:gd name="f17" fmla="*/ f10 f0 1"/>
                                    <a:gd name="f18" fmla="*/ f11 f0 1"/>
                                    <a:gd name="f19" fmla="*/ f14 1 2"/>
                                    <a:gd name="f20" fmla="*/ f14 1 21600"/>
                                    <a:gd name="f21" fmla="*/ f15 1 f2"/>
                                    <a:gd name="f22" fmla="*/ f16 1 f2"/>
                                    <a:gd name="f23" fmla="*/ f17 1 f2"/>
                                    <a:gd name="f24" fmla="*/ f18 1 f2"/>
                                    <a:gd name="f25" fmla="*/ f19 1 f20"/>
                                    <a:gd name="f26" fmla="*/ 0 1 f20"/>
                                    <a:gd name="f27" fmla="*/ f6 1 f20"/>
                                    <a:gd name="f28" fmla="+- f21 0 f1"/>
                                    <a:gd name="f29" fmla="+- f22 0 f1"/>
                                    <a:gd name="f30" fmla="+- f23 0 f1"/>
                                    <a:gd name="f31" fmla="+- f24 0 f1"/>
                                    <a:gd name="f32" fmla="*/ f26 f12 1"/>
                                    <a:gd name="f33" fmla="*/ f27 f12 1"/>
                                    <a:gd name="f34" fmla="*/ f27 f13 1"/>
                                    <a:gd name="f35" fmla="*/ f26 f13 1"/>
                                    <a:gd name="f36" fmla="*/ f25 f12 1"/>
                                    <a:gd name="f37" fmla="*/ f25 f13 1"/>
                                  </a:gdLst>
                                  <a:ahLst/>
                                  <a:cxnLst>
                                    <a:cxn ang="3cd4">
                                      <a:pos x="hc" y="t"/>
                                    </a:cxn>
                                    <a:cxn ang="0">
                                      <a:pos x="r" y="vc"/>
                                    </a:cxn>
                                    <a:cxn ang="cd4">
                                      <a:pos x="hc" y="b"/>
                                    </a:cxn>
                                    <a:cxn ang="cd2">
                                      <a:pos x="l" y="vc"/>
                                    </a:cxn>
                                    <a:cxn ang="f28">
                                      <a:pos x="f36" y="f37"/>
                                    </a:cxn>
                                    <a:cxn ang="f29">
                                      <a:pos x="f36" y="f37"/>
                                    </a:cxn>
                                    <a:cxn ang="f30">
                                      <a:pos x="f36" y="f37"/>
                                    </a:cxn>
                                    <a:cxn ang="f31">
                                      <a:pos x="f36" y="f37"/>
                                    </a:cxn>
                                  </a:cxnLst>
                                  <a:rect l="f32" t="f35" r="f33" b="f34"/>
                                  <a:pathLst>
                                    <a:path w="21600" h="21600">
                                      <a:moveTo>
                                        <a:pt x="f5" y="f6"/>
                                      </a:moveTo>
                                      <a:lnTo>
                                        <a:pt x="f6" y="f7"/>
                                      </a:lnTo>
                                      <a:lnTo>
                                        <a:pt x="f5" y="f5"/>
                                      </a:lnTo>
                                      <a:close/>
                                    </a:path>
                                  </a:pathLst>
                                </a:custGeom>
                                <a:solidFill>
                                  <a:srgbClr val="00C1C7"/>
                                </a:solidFill>
                                <a:ln cap="flat">
                                  <a:noFill/>
                                  <a:prstDash val="solid"/>
                                </a:ln>
                              </wps:spPr>
                              <wps:bodyPr lIns="0" tIns="0" rIns="0" bIns="0"/>
                            </wps:wsp>
                            <wps:wsp>
                              <wps:cNvPr id="6" name="Forme"/>
                              <wps:cNvSpPr/>
                              <wps:spPr>
                                <a:xfrm>
                                  <a:off x="0" y="0"/>
                                  <a:ext cx="7772400" cy="9609703"/>
                                </a:xfrm>
                                <a:custGeom>
                                  <a:avLst/>
                                  <a:gdLst>
                                    <a:gd name="f0" fmla="val 10800000"/>
                                    <a:gd name="f1" fmla="val 5400000"/>
                                    <a:gd name="f2" fmla="val 180"/>
                                    <a:gd name="f3" fmla="val w"/>
                                    <a:gd name="f4" fmla="val h"/>
                                    <a:gd name="f5" fmla="val 0"/>
                                    <a:gd name="f6" fmla="val 21600"/>
                                    <a:gd name="f7" fmla="val 14678"/>
                                    <a:gd name="f8" fmla="val 3032"/>
                                    <a:gd name="f9" fmla="val 17075"/>
                                    <a:gd name="f10" fmla="+- 0 0 -90"/>
                                    <a:gd name="f11" fmla="+- 0 0 -180"/>
                                    <a:gd name="f12" fmla="+- 0 0 -270"/>
                                    <a:gd name="f13" fmla="+- 0 0 -360"/>
                                    <a:gd name="f14" fmla="*/ f3 1 21600"/>
                                    <a:gd name="f15" fmla="*/ f4 1 21600"/>
                                    <a:gd name="f16" fmla="+- f6 0 f5"/>
                                    <a:gd name="f17" fmla="*/ f10 f0 1"/>
                                    <a:gd name="f18" fmla="*/ f11 f0 1"/>
                                    <a:gd name="f19" fmla="*/ f12 f0 1"/>
                                    <a:gd name="f20" fmla="*/ f13 f0 1"/>
                                    <a:gd name="f21" fmla="*/ f16 1 2"/>
                                    <a:gd name="f22" fmla="*/ f16 1 21600"/>
                                    <a:gd name="f23" fmla="*/ f17 1 f2"/>
                                    <a:gd name="f24" fmla="*/ f18 1 f2"/>
                                    <a:gd name="f25" fmla="*/ f19 1 f2"/>
                                    <a:gd name="f26" fmla="*/ f20 1 f2"/>
                                    <a:gd name="f27" fmla="*/ f21 1 f22"/>
                                    <a:gd name="f28" fmla="*/ 0 1 f22"/>
                                    <a:gd name="f29" fmla="*/ f6 1 f22"/>
                                    <a:gd name="f30" fmla="+- f23 0 f1"/>
                                    <a:gd name="f31" fmla="+- f24 0 f1"/>
                                    <a:gd name="f32" fmla="+- f25 0 f1"/>
                                    <a:gd name="f33" fmla="+- f26 0 f1"/>
                                    <a:gd name="f34" fmla="*/ f28 f14 1"/>
                                    <a:gd name="f35" fmla="*/ f29 f14 1"/>
                                    <a:gd name="f36" fmla="*/ f29 f15 1"/>
                                    <a:gd name="f37" fmla="*/ f28 f15 1"/>
                                    <a:gd name="f38" fmla="*/ f27 f14 1"/>
                                    <a:gd name="f39" fmla="*/ f27 f15 1"/>
                                  </a:gdLst>
                                  <a:ahLst/>
                                  <a:cxnLst>
                                    <a:cxn ang="3cd4">
                                      <a:pos x="hc" y="t"/>
                                    </a:cxn>
                                    <a:cxn ang="0">
                                      <a:pos x="r" y="vc"/>
                                    </a:cxn>
                                    <a:cxn ang="cd4">
                                      <a:pos x="hc" y="b"/>
                                    </a:cxn>
                                    <a:cxn ang="cd2">
                                      <a:pos x="l" y="vc"/>
                                    </a:cxn>
                                    <a:cxn ang="f30">
                                      <a:pos x="f38" y="f39"/>
                                    </a:cxn>
                                    <a:cxn ang="f31">
                                      <a:pos x="f38" y="f39"/>
                                    </a:cxn>
                                    <a:cxn ang="f32">
                                      <a:pos x="f38" y="f39"/>
                                    </a:cxn>
                                    <a:cxn ang="f33">
                                      <a:pos x="f38" y="f39"/>
                                    </a:cxn>
                                  </a:cxnLst>
                                  <a:rect l="f34" t="f37" r="f35" b="f36"/>
                                  <a:pathLst>
                                    <a:path w="21600" h="21600">
                                      <a:moveTo>
                                        <a:pt x="f5" y="f7"/>
                                      </a:moveTo>
                                      <a:lnTo>
                                        <a:pt x="f5" y="f6"/>
                                      </a:lnTo>
                                      <a:lnTo>
                                        <a:pt x="f6" y="f8"/>
                                      </a:lnTo>
                                      <a:lnTo>
                                        <a:pt x="f6" y="f5"/>
                                      </a:lnTo>
                                      <a:lnTo>
                                        <a:pt x="f9" y="f5"/>
                                      </a:lnTo>
                                      <a:close/>
                                    </a:path>
                                  </a:pathLst>
                                </a:custGeom>
                                <a:solidFill>
                                  <a:srgbClr val="123869"/>
                                </a:solidFill>
                                <a:ln cap="flat">
                                  <a:noFill/>
                                  <a:prstDash val="solid"/>
                                </a:ln>
                              </wps:spPr>
                              <wps:bodyPr lIns="0" tIns="0" rIns="0" bIns="0"/>
                            </wps:wsp>
                          </wpg:wgp>
                        </a:graphicData>
                      </a:graphic>
                    </wp:anchor>
                  </w:drawing>
                </mc:Choice>
                <mc:Fallback>
                  <w:pict>
                    <v:group w14:anchorId="74C8ED8F" id="Groupe 1" o:spid="_x0000_s1026" style="position:absolute;margin-left:-348.65pt;margin-top:-69.75pt;width:612pt;height:841.45pt;z-index:-251657216;mso-position-horizontal-relative:margin;mso-position-vertical-relative:page" coordsize="77724,106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">
                      <v:shape id="Forme" o:spid="_x0000_s1027" style="position:absolute;top:27136;width:58467;height:7973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" path="m,10687l,21600r1769,l21600,6148,13712,,,10687xe" fillcolor="#d9d9d9" stroked="f">
                        <v:path arrowok="t" o:connecttype="custom" o:connectlocs="2923383,0;5846765,3986715;2923383,7973430;0,3986715;2923383,3986715;2923383,3986715;2923383,3986715;2923383,3986715" o:connectangles="270,0,90,180,0,90,180,270" textboxrect="0,0,21600,21600"/>
                      </v:shape>
                      <v:shape id="Triangle" o:spid="_x0000_s1028" style="position:absolute;top:21735;width:39084;height:8309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" path="m,21600l21600,10802,,,,21600xe" fillcolor="#00c1c7" stroked="f">
                        <v:path arrowok="t" o:connecttype="custom" o:connectlocs="1954215,0;3908429,4154800;1954215,8309600;0,4154800;1954215,4154800;1954215,4154800;1954215,4154800;1954215,4154800" o:connectangles="270,0,90,180,0,90,180,270" textboxrect="0,0,21600,21600"/>
                      </v:shape>
                      <v:shape id="Forme" o:spid="_x0000_s1029" style="position:absolute;width:77724;height:9609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" path="m,14678r,6922l21600,3032,21600,,17075,,,14678xe" fillcolor="#123869" stroked="f">
                        <v:path arrowok="t" o:connecttype="custom" o:connectlocs="3886200,0;7772400,4804852;3886200,9609703;0,4804852;3886200,4804852;3886200,4804852;3886200,4804852;3886200,4804852" o:connectangles="270,0,90,180,0,90,180,270" textboxrect="0,0,21600,21600"/>
                      </v:shape>
                      <w10:wrap anchorx="margin" anchory="page"/>
                    </v:group>
                  </w:pict>
                </mc:Fallback>
              </mc:AlternateContent>
            </w:r>
          </w:p>
        </w:tc>
      </w:tr>
      <w:tr w:rsidR="00C26EBF" w14:paraId="0A155256" w14:textId="77777777">
        <w:trPr>
          <w:trHeight w:val="9076"/>
        </w:trPr>
        <w:tc>
          <w:tcPr>
            <w:tcW w:w="5395" w:type="dxa"/>
            <w:shd w:val="clear" w:color="auto" w:fill="auto"/>
            <w:tcMar>
              <w:top w:w="0" w:type="dxa"/>
              <w:left w:w="108" w:type="dxa"/>
              <w:bottom w:w="0" w:type="dxa"/>
              <w:right w:w="108" w:type="dxa"/>
            </w:tcMar>
          </w:tcPr>
          <w:p w14:paraId="3AE9F077" w14:textId="6F2C5FFB" w:rsidR="00C26EBF" w:rsidRDefault="00C26EBF"/>
        </w:tc>
        <w:tc>
          <w:tcPr>
            <w:tcW w:w="5237" w:type="dxa"/>
            <w:shd w:val="clear" w:color="auto" w:fill="auto"/>
            <w:tcMar>
              <w:top w:w="0" w:type="dxa"/>
              <w:left w:w="108" w:type="dxa"/>
              <w:bottom w:w="0" w:type="dxa"/>
              <w:right w:w="108" w:type="dxa"/>
            </w:tcMar>
          </w:tcPr>
          <w:p w14:paraId="3BBAD8A0" w14:textId="146B081D" w:rsidR="00C26EBF" w:rsidRDefault="000308A2">
            <w:r>
              <w:rPr>
                <w:noProof/>
              </w:rPr>
              <mc:AlternateContent>
                <mc:Choice Requires="wps">
                  <w:drawing>
                    <wp:anchor distT="0" distB="0" distL="114300" distR="114300" simplePos="0" relativeHeight="251676672" behindDoc="0" locked="0" layoutInCell="1" allowOverlap="1" wp14:anchorId="23375071" wp14:editId="7E18F2BC">
                      <wp:simplePos x="0" y="0"/>
                      <wp:positionH relativeFrom="column">
                        <wp:posOffset>-747395</wp:posOffset>
                      </wp:positionH>
                      <wp:positionV relativeFrom="paragraph">
                        <wp:posOffset>4961890</wp:posOffset>
                      </wp:positionV>
                      <wp:extent cx="5181600" cy="48577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181600" cy="4857750"/>
                              </a:xfrm>
                              <a:prstGeom prst="rect">
                                <a:avLst/>
                              </a:prstGeom>
                              <a:noFill/>
                              <a:ln w="6350">
                                <a:noFill/>
                              </a:ln>
                            </wps:spPr>
                            <wps:txbx>
                              <w:txbxContent>
                                <w:tbl>
                                  <w:tblPr>
                                    <w:tblW w:w="10632" w:type="dxa"/>
                                    <w:tblLayout w:type="fixed"/>
                                    <w:tblCellMar>
                                      <w:left w:w="10" w:type="dxa"/>
                                      <w:right w:w="10" w:type="dxa"/>
                                    </w:tblCellMar>
                                    <w:tblLook w:val="0000" w:firstRow="0" w:lastRow="0" w:firstColumn="0" w:lastColumn="0" w:noHBand="0" w:noVBand="0"/>
                                  </w:tblPr>
                                  <w:tblGrid>
                                    <w:gridCol w:w="10632"/>
                                  </w:tblGrid>
                                  <w:tr w:rsidR="000308A2" w14:paraId="065ADA57" w14:textId="77777777" w:rsidTr="000308A2">
                                    <w:trPr>
                                      <w:trHeight w:val="1299"/>
                                    </w:trPr>
                                    <w:tc>
                                      <w:tcPr>
                                        <w:tcW w:w="5237" w:type="dxa"/>
                                        <w:shd w:val="clear" w:color="auto" w:fill="auto"/>
                                        <w:tcMar>
                                          <w:top w:w="0" w:type="dxa"/>
                                          <w:left w:w="108" w:type="dxa"/>
                                          <w:bottom w:w="0" w:type="dxa"/>
                                          <w:right w:w="108" w:type="dxa"/>
                                        </w:tcMar>
                                      </w:tcPr>
                                      <w:p w14:paraId="72431322" w14:textId="77777777" w:rsidR="000308A2" w:rsidRDefault="000308A2" w:rsidP="000308A2">
                                        <w:pPr>
                                          <w:rPr>
                                            <w:i/>
                                            <w:iCs/>
                                            <w:color w:val="2EB5B8"/>
                                            <w:sz w:val="42"/>
                                            <w:szCs w:val="42"/>
                                          </w:rPr>
                                        </w:pPr>
                                        <w:r>
                                          <w:rPr>
                                            <w:i/>
                                            <w:iCs/>
                                            <w:color w:val="2EB5B8"/>
                                            <w:sz w:val="42"/>
                                            <w:szCs w:val="42"/>
                                          </w:rPr>
                                          <w:t>8 Janvier 2021</w:t>
                                        </w:r>
                                      </w:p>
                                      <w:p w14:paraId="1241EE2C" w14:textId="77777777" w:rsidR="000308A2" w:rsidRDefault="000308A2" w:rsidP="000308A2">
                                        <w:r>
                                          <w:rPr>
                                            <w:i/>
                                            <w:iCs/>
                                            <w:color w:val="2EB5B8"/>
                                            <w:sz w:val="42"/>
                                            <w:szCs w:val="42"/>
                                          </w:rPr>
                                          <w:t>Découverte Métier</w:t>
                                        </w:r>
                                      </w:p>
                                    </w:tc>
                                  </w:tr>
                                  <w:tr w:rsidR="000308A2" w14:paraId="2051363A" w14:textId="77777777" w:rsidTr="000308A2">
                                    <w:trPr>
                                      <w:trHeight w:val="1402"/>
                                    </w:trPr>
                                    <w:tc>
                                      <w:tcPr>
                                        <w:tcW w:w="5237" w:type="dxa"/>
                                        <w:shd w:val="clear" w:color="auto" w:fill="auto"/>
                                        <w:tcMar>
                                          <w:top w:w="0" w:type="dxa"/>
                                          <w:left w:w="108" w:type="dxa"/>
                                          <w:bottom w:w="0" w:type="dxa"/>
                                          <w:right w:w="108" w:type="dxa"/>
                                        </w:tcMar>
                                      </w:tcPr>
                                      <w:p w14:paraId="18718B83" w14:textId="77777777" w:rsidR="000308A2" w:rsidRDefault="000308A2" w:rsidP="000308A2">
                                        <w:pPr>
                                          <w:rPr>
                                            <w:i/>
                                            <w:iCs/>
                                            <w:color w:val="2EB5B8"/>
                                            <w:sz w:val="28"/>
                                            <w:szCs w:val="18"/>
                                          </w:rPr>
                                        </w:pPr>
                                        <w:r>
                                          <w:rPr>
                                            <w:i/>
                                            <w:iCs/>
                                            <w:color w:val="2EB5B8"/>
                                            <w:sz w:val="28"/>
                                            <w:szCs w:val="18"/>
                                          </w:rPr>
                                          <w:t xml:space="preserve">Mathieu RETHERS, Yannick ALCARAZ, </w:t>
                                        </w:r>
                                        <w:r>
                                          <w:rPr>
                                            <w:i/>
                                            <w:iCs/>
                                            <w:color w:val="2EB5B8"/>
                                            <w:sz w:val="28"/>
                                            <w:szCs w:val="18"/>
                                          </w:rPr>
                                          <w:br/>
                                          <w:t xml:space="preserve">Nicolas CORBIERE, Alexandre LEMOINE </w:t>
                                        </w:r>
                                        <w:r>
                                          <w:rPr>
                                            <w:i/>
                                            <w:iCs/>
                                            <w:color w:val="2EB5B8"/>
                                            <w:sz w:val="28"/>
                                            <w:szCs w:val="18"/>
                                          </w:rPr>
                                          <w:br/>
                                          <w:t>&amp; Lisa DESLANDES</w:t>
                                        </w:r>
                                      </w:p>
                                      <w:p w14:paraId="7DEEEDCC" w14:textId="77777777" w:rsidR="000308A2" w:rsidRDefault="000308A2" w:rsidP="000308A2">
                                        <w:pPr>
                                          <w:rPr>
                                            <w:i/>
                                            <w:iCs/>
                                            <w:color w:val="2EB5B8"/>
                                            <w:sz w:val="28"/>
                                            <w:szCs w:val="18"/>
                                          </w:rPr>
                                        </w:pPr>
                                      </w:p>
                                      <w:p w14:paraId="7C45E438" w14:textId="5701DFAE" w:rsidR="000308A2" w:rsidRPr="000308A2" w:rsidRDefault="000308A2" w:rsidP="000308A2">
                                        <w:pPr>
                                          <w:rPr>
                                            <w:i/>
                                            <w:iCs/>
                                            <w:color w:val="2EB5B8"/>
                                            <w:sz w:val="28"/>
                                            <w:szCs w:val="18"/>
                                          </w:rPr>
                                        </w:pPr>
                                        <w:r>
                                          <w:rPr>
                                            <w:i/>
                                            <w:iCs/>
                                            <w:color w:val="2EB5B8"/>
                                            <w:sz w:val="32"/>
                                            <w:szCs w:val="20"/>
                                          </w:rPr>
                                          <w:t>Mr RENEVIER GONIN</w:t>
                                        </w:r>
                                      </w:p>
                                    </w:tc>
                                  </w:tr>
                                </w:tbl>
                                <w:p w14:paraId="0C933B7D" w14:textId="77777777" w:rsidR="000308A2" w:rsidRDefault="000308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375071" id="_x0000_t202" coordsize="21600,21600" o:spt="202" path="m,l,21600r21600,l21600,xe">
                      <v:stroke joinstyle="miter"/>
                      <v:path gradientshapeok="t" o:connecttype="rect"/>
                    </v:shapetype>
                    <v:shape id="Zone de texte 32" o:spid="_x0000_s1026" type="#_x0000_t202" style="position:absolute;margin-left:-58.85pt;margin-top:390.7pt;width:408pt;height:38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" filled="f" stroked="f" strokeweight=".5pt">
                      <v:textbox>
                        <w:txbxContent>
                          <w:tbl>
                            <w:tblPr>
                              <w:tblW w:w="10632" w:type="dxa"/>
                              <w:tblLayout w:type="fixed"/>
                              <w:tblCellMar>
                                <w:left w:w="10" w:type="dxa"/>
                                <w:right w:w="10" w:type="dxa"/>
                              </w:tblCellMar>
                              <w:tblLook w:val="0000" w:firstRow="0" w:lastRow="0" w:firstColumn="0" w:lastColumn="0" w:noHBand="0" w:noVBand="0"/>
                            </w:tblPr>
                            <w:tblGrid>
                              <w:gridCol w:w="10632"/>
                            </w:tblGrid>
                            <w:tr w:rsidR="000308A2" w14:paraId="065ADA57" w14:textId="77777777" w:rsidTr="000308A2">
                              <w:trPr>
                                <w:trHeight w:val="1299"/>
                              </w:trPr>
                              <w:tc>
                                <w:tcPr>
                                  <w:tcW w:w="5237" w:type="dxa"/>
                                  <w:shd w:val="clear" w:color="auto" w:fill="auto"/>
                                  <w:tcMar>
                                    <w:top w:w="0" w:type="dxa"/>
                                    <w:left w:w="108" w:type="dxa"/>
                                    <w:bottom w:w="0" w:type="dxa"/>
                                    <w:right w:w="108" w:type="dxa"/>
                                  </w:tcMar>
                                </w:tcPr>
                                <w:p w14:paraId="72431322" w14:textId="77777777" w:rsidR="000308A2" w:rsidRDefault="000308A2" w:rsidP="000308A2">
                                  <w:pPr>
                                    <w:rPr>
                                      <w:i/>
                                      <w:iCs/>
                                      <w:color w:val="2EB5B8"/>
                                      <w:sz w:val="42"/>
                                      <w:szCs w:val="42"/>
                                    </w:rPr>
                                  </w:pPr>
                                  <w:r>
                                    <w:rPr>
                                      <w:i/>
                                      <w:iCs/>
                                      <w:color w:val="2EB5B8"/>
                                      <w:sz w:val="42"/>
                                      <w:szCs w:val="42"/>
                                    </w:rPr>
                                    <w:t>8 Janvier 2021</w:t>
                                  </w:r>
                                </w:p>
                                <w:p w14:paraId="1241EE2C" w14:textId="77777777" w:rsidR="000308A2" w:rsidRDefault="000308A2" w:rsidP="000308A2">
                                  <w:r>
                                    <w:rPr>
                                      <w:i/>
                                      <w:iCs/>
                                      <w:color w:val="2EB5B8"/>
                                      <w:sz w:val="42"/>
                                      <w:szCs w:val="42"/>
                                    </w:rPr>
                                    <w:t>Découverte Métier</w:t>
                                  </w:r>
                                </w:p>
                              </w:tc>
                            </w:tr>
                            <w:tr w:rsidR="000308A2" w14:paraId="2051363A" w14:textId="77777777" w:rsidTr="000308A2">
                              <w:trPr>
                                <w:trHeight w:val="1402"/>
                              </w:trPr>
                              <w:tc>
                                <w:tcPr>
                                  <w:tcW w:w="5237" w:type="dxa"/>
                                  <w:shd w:val="clear" w:color="auto" w:fill="auto"/>
                                  <w:tcMar>
                                    <w:top w:w="0" w:type="dxa"/>
                                    <w:left w:w="108" w:type="dxa"/>
                                    <w:bottom w:w="0" w:type="dxa"/>
                                    <w:right w:w="108" w:type="dxa"/>
                                  </w:tcMar>
                                </w:tcPr>
                                <w:p w14:paraId="18718B83" w14:textId="77777777" w:rsidR="000308A2" w:rsidRDefault="000308A2" w:rsidP="000308A2">
                                  <w:pPr>
                                    <w:rPr>
                                      <w:i/>
                                      <w:iCs/>
                                      <w:color w:val="2EB5B8"/>
                                      <w:sz w:val="28"/>
                                      <w:szCs w:val="18"/>
                                    </w:rPr>
                                  </w:pPr>
                                  <w:r>
                                    <w:rPr>
                                      <w:i/>
                                      <w:iCs/>
                                      <w:color w:val="2EB5B8"/>
                                      <w:sz w:val="28"/>
                                      <w:szCs w:val="18"/>
                                    </w:rPr>
                                    <w:t xml:space="preserve">Mathieu RETHERS, Yannick ALCARAZ, </w:t>
                                  </w:r>
                                  <w:r>
                                    <w:rPr>
                                      <w:i/>
                                      <w:iCs/>
                                      <w:color w:val="2EB5B8"/>
                                      <w:sz w:val="28"/>
                                      <w:szCs w:val="18"/>
                                    </w:rPr>
                                    <w:br/>
                                    <w:t xml:space="preserve">Nicolas CORBIERE, Alexandre LEMOINE </w:t>
                                  </w:r>
                                  <w:r>
                                    <w:rPr>
                                      <w:i/>
                                      <w:iCs/>
                                      <w:color w:val="2EB5B8"/>
                                      <w:sz w:val="28"/>
                                      <w:szCs w:val="18"/>
                                    </w:rPr>
                                    <w:br/>
                                    <w:t>&amp; Lisa DESLANDES</w:t>
                                  </w:r>
                                </w:p>
                                <w:p w14:paraId="7DEEEDCC" w14:textId="77777777" w:rsidR="000308A2" w:rsidRDefault="000308A2" w:rsidP="000308A2">
                                  <w:pPr>
                                    <w:rPr>
                                      <w:i/>
                                      <w:iCs/>
                                      <w:color w:val="2EB5B8"/>
                                      <w:sz w:val="28"/>
                                      <w:szCs w:val="18"/>
                                    </w:rPr>
                                  </w:pPr>
                                </w:p>
                                <w:p w14:paraId="7C45E438" w14:textId="5701DFAE" w:rsidR="000308A2" w:rsidRPr="000308A2" w:rsidRDefault="000308A2" w:rsidP="000308A2">
                                  <w:pPr>
                                    <w:rPr>
                                      <w:i/>
                                      <w:iCs/>
                                      <w:color w:val="2EB5B8"/>
                                      <w:sz w:val="28"/>
                                      <w:szCs w:val="18"/>
                                    </w:rPr>
                                  </w:pPr>
                                  <w:r>
                                    <w:rPr>
                                      <w:i/>
                                      <w:iCs/>
                                      <w:color w:val="2EB5B8"/>
                                      <w:sz w:val="32"/>
                                      <w:szCs w:val="20"/>
                                    </w:rPr>
                                    <w:t>Mr RENEVIER GONIN</w:t>
                                  </w:r>
                                </w:p>
                              </w:tc>
                            </w:tr>
                          </w:tbl>
                          <w:p w14:paraId="0C933B7D" w14:textId="77777777" w:rsidR="000308A2" w:rsidRDefault="000308A2"/>
                        </w:txbxContent>
                      </v:textbox>
                    </v:shape>
                  </w:pict>
                </mc:Fallback>
              </mc:AlternateContent>
            </w:r>
          </w:p>
        </w:tc>
      </w:tr>
      <w:tr w:rsidR="00C26EBF" w14:paraId="4314F675" w14:textId="77777777">
        <w:trPr>
          <w:trHeight w:val="1299"/>
        </w:trPr>
        <w:tc>
          <w:tcPr>
            <w:tcW w:w="5395" w:type="dxa"/>
            <w:shd w:val="clear" w:color="auto" w:fill="auto"/>
            <w:tcMar>
              <w:top w:w="0" w:type="dxa"/>
              <w:left w:w="108" w:type="dxa"/>
              <w:bottom w:w="0" w:type="dxa"/>
              <w:right w:w="108" w:type="dxa"/>
            </w:tcMar>
          </w:tcPr>
          <w:p w14:paraId="6F046968" w14:textId="49008618" w:rsidR="00C26EBF" w:rsidRDefault="00C26EBF"/>
        </w:tc>
        <w:tc>
          <w:tcPr>
            <w:tcW w:w="5237" w:type="dxa"/>
            <w:shd w:val="clear" w:color="auto" w:fill="auto"/>
            <w:tcMar>
              <w:top w:w="0" w:type="dxa"/>
              <w:left w:w="108" w:type="dxa"/>
              <w:bottom w:w="0" w:type="dxa"/>
              <w:right w:w="108" w:type="dxa"/>
            </w:tcMar>
          </w:tcPr>
          <w:p w14:paraId="74DC50CE" w14:textId="4E1E4874" w:rsidR="00C26EBF" w:rsidRDefault="00C26EBF"/>
        </w:tc>
      </w:tr>
    </w:tbl>
    <w:p w14:paraId="0D1B5554" w14:textId="0344C60F" w:rsidR="000308A2" w:rsidRDefault="000308A2"/>
    <w:p w14:paraId="006EED5E" w14:textId="77777777" w:rsidR="000308A2" w:rsidRDefault="000308A2">
      <w:pPr>
        <w:suppressAutoHyphens w:val="0"/>
      </w:pPr>
      <w:r>
        <w:br w:type="page"/>
      </w:r>
    </w:p>
    <w:p w14:paraId="6CA53EEB" w14:textId="77777777" w:rsidR="00C26EBF" w:rsidRDefault="00D7622E">
      <w:pPr>
        <w:pStyle w:val="Titre1"/>
        <w:rPr>
          <w:szCs w:val="28"/>
        </w:rPr>
      </w:pPr>
      <w:bookmarkStart w:id="0" w:name="_Toc55895139"/>
      <w:bookmarkStart w:id="1" w:name="_Toc56002394"/>
      <w:bookmarkStart w:id="2" w:name="_Toc60587950"/>
      <w:r>
        <w:rPr>
          <w:szCs w:val="28"/>
        </w:rPr>
        <w:lastRenderedPageBreak/>
        <w:t>Table des matières</w:t>
      </w:r>
      <w:bookmarkEnd w:id="0"/>
      <w:bookmarkEnd w:id="1"/>
      <w:bookmarkEnd w:id="2"/>
    </w:p>
    <w:p w14:paraId="4558174C" w14:textId="7EEFD451" w:rsidR="00B10C27" w:rsidRDefault="00D7622E">
      <w:pPr>
        <w:pStyle w:val="TM1"/>
        <w:tabs>
          <w:tab w:val="right" w:leader="dot" w:pos="9628"/>
        </w:tabs>
        <w:rPr>
          <w:rFonts w:asciiTheme="minorHAnsi" w:eastAsiaTheme="minorEastAsia" w:hAnsiTheme="minorHAnsi" w:cstheme="minorBidi"/>
          <w:noProof/>
          <w:sz w:val="22"/>
          <w:szCs w:val="22"/>
          <w:lang w:eastAsia="fr-FR"/>
        </w:rPr>
      </w:pPr>
      <w:r>
        <w:rPr>
          <w:rFonts w:ascii="Arial Black" w:eastAsia="SimHei" w:hAnsi="Arial Black"/>
          <w:b/>
          <w:color w:val="123869"/>
          <w:sz w:val="28"/>
          <w:szCs w:val="32"/>
        </w:rPr>
        <w:fldChar w:fldCharType="begin"/>
      </w:r>
      <w:r>
        <w:instrText xml:space="preserve"> TOC \o "1-3" \u \h </w:instrText>
      </w:r>
      <w:r>
        <w:rPr>
          <w:rFonts w:ascii="Arial Black" w:eastAsia="SimHei" w:hAnsi="Arial Black"/>
          <w:b/>
          <w:color w:val="123869"/>
          <w:sz w:val="28"/>
          <w:szCs w:val="32"/>
        </w:rPr>
        <w:fldChar w:fldCharType="separate"/>
      </w:r>
      <w:hyperlink w:anchor="_Toc60587950" w:history="1">
        <w:r w:rsidR="00B10C27" w:rsidRPr="002F4B5C">
          <w:rPr>
            <w:rStyle w:val="Lienhypertexte"/>
            <w:noProof/>
          </w:rPr>
          <w:t>Table des matières</w:t>
        </w:r>
        <w:r w:rsidR="00B10C27">
          <w:rPr>
            <w:noProof/>
          </w:rPr>
          <w:tab/>
        </w:r>
        <w:r w:rsidR="00B10C27">
          <w:rPr>
            <w:noProof/>
          </w:rPr>
          <w:fldChar w:fldCharType="begin"/>
        </w:r>
        <w:r w:rsidR="00B10C27">
          <w:rPr>
            <w:noProof/>
          </w:rPr>
          <w:instrText xml:space="preserve"> PAGEREF _Toc60587950 \h </w:instrText>
        </w:r>
        <w:r w:rsidR="00B10C27">
          <w:rPr>
            <w:noProof/>
          </w:rPr>
        </w:r>
        <w:r w:rsidR="00B10C27">
          <w:rPr>
            <w:noProof/>
          </w:rPr>
          <w:fldChar w:fldCharType="separate"/>
        </w:r>
        <w:r w:rsidR="00505DC5">
          <w:rPr>
            <w:noProof/>
          </w:rPr>
          <w:t>2</w:t>
        </w:r>
        <w:r w:rsidR="00B10C27">
          <w:rPr>
            <w:noProof/>
          </w:rPr>
          <w:fldChar w:fldCharType="end"/>
        </w:r>
      </w:hyperlink>
    </w:p>
    <w:p w14:paraId="5F8296F3" w14:textId="40306940"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51" w:history="1">
        <w:r w:rsidR="00B10C27" w:rsidRPr="002F4B5C">
          <w:rPr>
            <w:rStyle w:val="Lienhypertexte"/>
            <w:noProof/>
          </w:rPr>
          <w:t>Introduction</w:t>
        </w:r>
        <w:r w:rsidR="00B10C27">
          <w:rPr>
            <w:noProof/>
          </w:rPr>
          <w:tab/>
        </w:r>
        <w:r w:rsidR="00B10C27">
          <w:rPr>
            <w:noProof/>
          </w:rPr>
          <w:fldChar w:fldCharType="begin"/>
        </w:r>
        <w:r w:rsidR="00B10C27">
          <w:rPr>
            <w:noProof/>
          </w:rPr>
          <w:instrText xml:space="preserve"> PAGEREF _Toc60587951 \h </w:instrText>
        </w:r>
        <w:r w:rsidR="00B10C27">
          <w:rPr>
            <w:noProof/>
          </w:rPr>
        </w:r>
        <w:r w:rsidR="00B10C27">
          <w:rPr>
            <w:noProof/>
          </w:rPr>
          <w:fldChar w:fldCharType="separate"/>
        </w:r>
        <w:r w:rsidR="00505DC5">
          <w:rPr>
            <w:noProof/>
          </w:rPr>
          <w:t>3</w:t>
        </w:r>
        <w:r w:rsidR="00B10C27">
          <w:rPr>
            <w:noProof/>
          </w:rPr>
          <w:fldChar w:fldCharType="end"/>
        </w:r>
      </w:hyperlink>
    </w:p>
    <w:p w14:paraId="2FE5C809" w14:textId="4181E228"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52" w:history="1">
        <w:r w:rsidR="00B10C27" w:rsidRPr="002F4B5C">
          <w:rPr>
            <w:rStyle w:val="Lienhypertexte"/>
            <w:noProof/>
          </w:rPr>
          <w:t>Point de vue général</w:t>
        </w:r>
        <w:r w:rsidR="00B10C27">
          <w:rPr>
            <w:noProof/>
          </w:rPr>
          <w:tab/>
        </w:r>
        <w:r w:rsidR="00B10C27">
          <w:rPr>
            <w:noProof/>
          </w:rPr>
          <w:fldChar w:fldCharType="begin"/>
        </w:r>
        <w:r w:rsidR="00B10C27">
          <w:rPr>
            <w:noProof/>
          </w:rPr>
          <w:instrText xml:space="preserve"> PAGEREF _Toc60587952 \h </w:instrText>
        </w:r>
        <w:r w:rsidR="00B10C27">
          <w:rPr>
            <w:noProof/>
          </w:rPr>
        </w:r>
        <w:r w:rsidR="00B10C27">
          <w:rPr>
            <w:noProof/>
          </w:rPr>
          <w:fldChar w:fldCharType="separate"/>
        </w:r>
        <w:r w:rsidR="00505DC5">
          <w:rPr>
            <w:noProof/>
          </w:rPr>
          <w:t>3</w:t>
        </w:r>
        <w:r w:rsidR="00B10C27">
          <w:rPr>
            <w:noProof/>
          </w:rPr>
          <w:fldChar w:fldCharType="end"/>
        </w:r>
      </w:hyperlink>
    </w:p>
    <w:p w14:paraId="1D37E05B" w14:textId="2E64D1D9"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53" w:history="1">
        <w:r w:rsidR="00B10C27" w:rsidRPr="002F4B5C">
          <w:rPr>
            <w:rStyle w:val="Lienhypertexte"/>
            <w:noProof/>
          </w:rPr>
          <w:t>Diagramme d’activité</w:t>
        </w:r>
        <w:r w:rsidR="00B10C27">
          <w:rPr>
            <w:noProof/>
          </w:rPr>
          <w:tab/>
        </w:r>
        <w:r w:rsidR="00B10C27">
          <w:rPr>
            <w:noProof/>
          </w:rPr>
          <w:fldChar w:fldCharType="begin"/>
        </w:r>
        <w:r w:rsidR="00B10C27">
          <w:rPr>
            <w:noProof/>
          </w:rPr>
          <w:instrText xml:space="preserve"> PAGEREF _Toc60587953 \h </w:instrText>
        </w:r>
        <w:r w:rsidR="00B10C27">
          <w:rPr>
            <w:noProof/>
          </w:rPr>
        </w:r>
        <w:r w:rsidR="00B10C27">
          <w:rPr>
            <w:noProof/>
          </w:rPr>
          <w:fldChar w:fldCharType="separate"/>
        </w:r>
        <w:r w:rsidR="00505DC5">
          <w:rPr>
            <w:noProof/>
          </w:rPr>
          <w:t>3</w:t>
        </w:r>
        <w:r w:rsidR="00B10C27">
          <w:rPr>
            <w:noProof/>
          </w:rPr>
          <w:fldChar w:fldCharType="end"/>
        </w:r>
      </w:hyperlink>
    </w:p>
    <w:p w14:paraId="03A6C9CB" w14:textId="7F758963"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54" w:history="1">
        <w:r w:rsidR="00B10C27" w:rsidRPr="002F4B5C">
          <w:rPr>
            <w:rStyle w:val="Lienhypertexte"/>
            <w:noProof/>
          </w:rPr>
          <w:t>Application dans le sujet</w:t>
        </w:r>
        <w:r w:rsidR="00B10C27">
          <w:rPr>
            <w:noProof/>
          </w:rPr>
          <w:tab/>
        </w:r>
        <w:r w:rsidR="00B10C27">
          <w:rPr>
            <w:noProof/>
          </w:rPr>
          <w:fldChar w:fldCharType="begin"/>
        </w:r>
        <w:r w:rsidR="00B10C27">
          <w:rPr>
            <w:noProof/>
          </w:rPr>
          <w:instrText xml:space="preserve"> PAGEREF _Toc60587954 \h </w:instrText>
        </w:r>
        <w:r w:rsidR="00B10C27">
          <w:rPr>
            <w:noProof/>
          </w:rPr>
        </w:r>
        <w:r w:rsidR="00B10C27">
          <w:rPr>
            <w:noProof/>
          </w:rPr>
          <w:fldChar w:fldCharType="separate"/>
        </w:r>
        <w:r w:rsidR="00505DC5">
          <w:rPr>
            <w:noProof/>
          </w:rPr>
          <w:t>3</w:t>
        </w:r>
        <w:r w:rsidR="00B10C27">
          <w:rPr>
            <w:noProof/>
          </w:rPr>
          <w:fldChar w:fldCharType="end"/>
        </w:r>
      </w:hyperlink>
    </w:p>
    <w:p w14:paraId="30983635" w14:textId="272AC951"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55" w:history="1">
        <w:r w:rsidR="00B10C27" w:rsidRPr="002F4B5C">
          <w:rPr>
            <w:rStyle w:val="Lienhypertexte"/>
            <w:noProof/>
          </w:rPr>
          <w:t>Méthodes fonctionnelles</w:t>
        </w:r>
        <w:r w:rsidR="00B10C27">
          <w:rPr>
            <w:noProof/>
          </w:rPr>
          <w:tab/>
        </w:r>
        <w:r w:rsidR="00B10C27">
          <w:rPr>
            <w:noProof/>
          </w:rPr>
          <w:fldChar w:fldCharType="begin"/>
        </w:r>
        <w:r w:rsidR="00B10C27">
          <w:rPr>
            <w:noProof/>
          </w:rPr>
          <w:instrText xml:space="preserve"> PAGEREF _Toc60587955 \h </w:instrText>
        </w:r>
        <w:r w:rsidR="00B10C27">
          <w:rPr>
            <w:noProof/>
          </w:rPr>
        </w:r>
        <w:r w:rsidR="00B10C27">
          <w:rPr>
            <w:noProof/>
          </w:rPr>
          <w:fldChar w:fldCharType="separate"/>
        </w:r>
        <w:r w:rsidR="00505DC5">
          <w:rPr>
            <w:noProof/>
          </w:rPr>
          <w:t>4</w:t>
        </w:r>
        <w:r w:rsidR="00B10C27">
          <w:rPr>
            <w:noProof/>
          </w:rPr>
          <w:fldChar w:fldCharType="end"/>
        </w:r>
      </w:hyperlink>
    </w:p>
    <w:p w14:paraId="5A645157" w14:textId="74B33385"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56" w:history="1">
        <w:r w:rsidR="00B10C27" w:rsidRPr="002F4B5C">
          <w:rPr>
            <w:rStyle w:val="Lienhypertexte"/>
            <w:noProof/>
          </w:rPr>
          <w:t>Introduction</w:t>
        </w:r>
        <w:r w:rsidR="00B10C27">
          <w:rPr>
            <w:noProof/>
          </w:rPr>
          <w:tab/>
        </w:r>
        <w:r w:rsidR="00B10C27">
          <w:rPr>
            <w:noProof/>
          </w:rPr>
          <w:fldChar w:fldCharType="begin"/>
        </w:r>
        <w:r w:rsidR="00B10C27">
          <w:rPr>
            <w:noProof/>
          </w:rPr>
          <w:instrText xml:space="preserve"> PAGEREF _Toc60587956 \h </w:instrText>
        </w:r>
        <w:r w:rsidR="00B10C27">
          <w:rPr>
            <w:noProof/>
          </w:rPr>
        </w:r>
        <w:r w:rsidR="00B10C27">
          <w:rPr>
            <w:noProof/>
          </w:rPr>
          <w:fldChar w:fldCharType="separate"/>
        </w:r>
        <w:r w:rsidR="00505DC5">
          <w:rPr>
            <w:noProof/>
          </w:rPr>
          <w:t>5</w:t>
        </w:r>
        <w:r w:rsidR="00B10C27">
          <w:rPr>
            <w:noProof/>
          </w:rPr>
          <w:fldChar w:fldCharType="end"/>
        </w:r>
      </w:hyperlink>
    </w:p>
    <w:p w14:paraId="55915863" w14:textId="550452C8"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57" w:history="1">
        <w:r w:rsidR="00B10C27" w:rsidRPr="002F4B5C">
          <w:rPr>
            <w:rStyle w:val="Lienhypertexte"/>
            <w:noProof/>
          </w:rPr>
          <w:t>Commun</w:t>
        </w:r>
        <w:r w:rsidR="00B10C27">
          <w:rPr>
            <w:noProof/>
          </w:rPr>
          <w:tab/>
        </w:r>
        <w:r w:rsidR="00B10C27">
          <w:rPr>
            <w:noProof/>
          </w:rPr>
          <w:fldChar w:fldCharType="begin"/>
        </w:r>
        <w:r w:rsidR="00B10C27">
          <w:rPr>
            <w:noProof/>
          </w:rPr>
          <w:instrText xml:space="preserve"> PAGEREF _Toc60587957 \h </w:instrText>
        </w:r>
        <w:r w:rsidR="00B10C27">
          <w:rPr>
            <w:noProof/>
          </w:rPr>
        </w:r>
        <w:r w:rsidR="00B10C27">
          <w:rPr>
            <w:noProof/>
          </w:rPr>
          <w:fldChar w:fldCharType="separate"/>
        </w:r>
        <w:r w:rsidR="00505DC5">
          <w:rPr>
            <w:noProof/>
          </w:rPr>
          <w:t>5</w:t>
        </w:r>
        <w:r w:rsidR="00B10C27">
          <w:rPr>
            <w:noProof/>
          </w:rPr>
          <w:fldChar w:fldCharType="end"/>
        </w:r>
      </w:hyperlink>
    </w:p>
    <w:p w14:paraId="43F8A961" w14:textId="763E097C"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58" w:history="1">
        <w:r w:rsidR="00B10C27" w:rsidRPr="002F4B5C">
          <w:rPr>
            <w:rStyle w:val="Lienhypertexte"/>
            <w:noProof/>
          </w:rPr>
          <w:t>Package carte</w:t>
        </w:r>
        <w:r w:rsidR="00B10C27">
          <w:rPr>
            <w:noProof/>
          </w:rPr>
          <w:tab/>
        </w:r>
        <w:r w:rsidR="00B10C27">
          <w:rPr>
            <w:noProof/>
          </w:rPr>
          <w:fldChar w:fldCharType="begin"/>
        </w:r>
        <w:r w:rsidR="00B10C27">
          <w:rPr>
            <w:noProof/>
          </w:rPr>
          <w:instrText xml:space="preserve"> PAGEREF _Toc60587958 \h </w:instrText>
        </w:r>
        <w:r w:rsidR="00B10C27">
          <w:rPr>
            <w:noProof/>
          </w:rPr>
        </w:r>
        <w:r w:rsidR="00B10C27">
          <w:rPr>
            <w:noProof/>
          </w:rPr>
          <w:fldChar w:fldCharType="separate"/>
        </w:r>
        <w:r w:rsidR="00505DC5">
          <w:rPr>
            <w:noProof/>
          </w:rPr>
          <w:t>5</w:t>
        </w:r>
        <w:r w:rsidR="00B10C27">
          <w:rPr>
            <w:noProof/>
          </w:rPr>
          <w:fldChar w:fldCharType="end"/>
        </w:r>
      </w:hyperlink>
    </w:p>
    <w:p w14:paraId="3586B8CB" w14:textId="7CF11E7C"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59" w:history="1">
        <w:r w:rsidR="00B10C27" w:rsidRPr="002F4B5C">
          <w:rPr>
            <w:rStyle w:val="Lienhypertexte"/>
            <w:noProof/>
          </w:rPr>
          <w:t>Package carte.cartesPresente</w:t>
        </w:r>
        <w:r w:rsidR="00B10C27">
          <w:rPr>
            <w:noProof/>
          </w:rPr>
          <w:tab/>
        </w:r>
        <w:r w:rsidR="00B10C27">
          <w:rPr>
            <w:noProof/>
          </w:rPr>
          <w:fldChar w:fldCharType="begin"/>
        </w:r>
        <w:r w:rsidR="00B10C27">
          <w:rPr>
            <w:noProof/>
          </w:rPr>
          <w:instrText xml:space="preserve"> PAGEREF _Toc60587959 \h </w:instrText>
        </w:r>
        <w:r w:rsidR="00B10C27">
          <w:rPr>
            <w:noProof/>
          </w:rPr>
        </w:r>
        <w:r w:rsidR="00B10C27">
          <w:rPr>
            <w:noProof/>
          </w:rPr>
          <w:fldChar w:fldCharType="separate"/>
        </w:r>
        <w:r w:rsidR="00505DC5">
          <w:rPr>
            <w:noProof/>
          </w:rPr>
          <w:t>6</w:t>
        </w:r>
        <w:r w:rsidR="00B10C27">
          <w:rPr>
            <w:noProof/>
          </w:rPr>
          <w:fldChar w:fldCharType="end"/>
        </w:r>
      </w:hyperlink>
    </w:p>
    <w:p w14:paraId="0C6C1353" w14:textId="216F573E"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0" w:history="1">
        <w:r w:rsidR="00B10C27" w:rsidRPr="002F4B5C">
          <w:rPr>
            <w:rStyle w:val="Lienhypertexte"/>
            <w:noProof/>
          </w:rPr>
          <w:t>Package mainJoueur</w:t>
        </w:r>
        <w:r w:rsidR="00B10C27">
          <w:rPr>
            <w:noProof/>
          </w:rPr>
          <w:tab/>
        </w:r>
        <w:r w:rsidR="00B10C27">
          <w:rPr>
            <w:noProof/>
          </w:rPr>
          <w:fldChar w:fldCharType="begin"/>
        </w:r>
        <w:r w:rsidR="00B10C27">
          <w:rPr>
            <w:noProof/>
          </w:rPr>
          <w:instrText xml:space="preserve"> PAGEREF _Toc60587960 \h </w:instrText>
        </w:r>
        <w:r w:rsidR="00B10C27">
          <w:rPr>
            <w:noProof/>
          </w:rPr>
        </w:r>
        <w:r w:rsidR="00B10C27">
          <w:rPr>
            <w:noProof/>
          </w:rPr>
          <w:fldChar w:fldCharType="separate"/>
        </w:r>
        <w:r w:rsidR="00505DC5">
          <w:rPr>
            <w:noProof/>
          </w:rPr>
          <w:t>6</w:t>
        </w:r>
        <w:r w:rsidR="00B10C27">
          <w:rPr>
            <w:noProof/>
          </w:rPr>
          <w:fldChar w:fldCharType="end"/>
        </w:r>
      </w:hyperlink>
    </w:p>
    <w:p w14:paraId="292E06E2" w14:textId="13C5F6C5"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1" w:history="1">
        <w:r w:rsidR="00B10C27" w:rsidRPr="002F4B5C">
          <w:rPr>
            <w:rStyle w:val="Lienhypertexte"/>
            <w:noProof/>
          </w:rPr>
          <w:t>Package operation</w:t>
        </w:r>
        <w:r w:rsidR="00B10C27">
          <w:rPr>
            <w:noProof/>
          </w:rPr>
          <w:tab/>
        </w:r>
        <w:r w:rsidR="00B10C27">
          <w:rPr>
            <w:noProof/>
          </w:rPr>
          <w:fldChar w:fldCharType="begin"/>
        </w:r>
        <w:r w:rsidR="00B10C27">
          <w:rPr>
            <w:noProof/>
          </w:rPr>
          <w:instrText xml:space="preserve"> PAGEREF _Toc60587961 \h </w:instrText>
        </w:r>
        <w:r w:rsidR="00B10C27">
          <w:rPr>
            <w:noProof/>
          </w:rPr>
        </w:r>
        <w:r w:rsidR="00B10C27">
          <w:rPr>
            <w:noProof/>
          </w:rPr>
          <w:fldChar w:fldCharType="separate"/>
        </w:r>
        <w:r w:rsidR="00505DC5">
          <w:rPr>
            <w:noProof/>
          </w:rPr>
          <w:t>6</w:t>
        </w:r>
        <w:r w:rsidR="00B10C27">
          <w:rPr>
            <w:noProof/>
          </w:rPr>
          <w:fldChar w:fldCharType="end"/>
        </w:r>
      </w:hyperlink>
    </w:p>
    <w:p w14:paraId="65CADAA0" w14:textId="739CC18A"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2" w:history="1">
        <w:r w:rsidR="00B10C27" w:rsidRPr="002F4B5C">
          <w:rPr>
            <w:rStyle w:val="Lienhypertexte"/>
            <w:noProof/>
          </w:rPr>
          <w:t>Package statistique</w:t>
        </w:r>
        <w:r w:rsidR="00B10C27">
          <w:rPr>
            <w:noProof/>
          </w:rPr>
          <w:tab/>
        </w:r>
        <w:r w:rsidR="00B10C27">
          <w:rPr>
            <w:noProof/>
          </w:rPr>
          <w:fldChar w:fldCharType="begin"/>
        </w:r>
        <w:r w:rsidR="00B10C27">
          <w:rPr>
            <w:noProof/>
          </w:rPr>
          <w:instrText xml:space="preserve"> PAGEREF _Toc60587962 \h </w:instrText>
        </w:r>
        <w:r w:rsidR="00B10C27">
          <w:rPr>
            <w:noProof/>
          </w:rPr>
        </w:r>
        <w:r w:rsidR="00B10C27">
          <w:rPr>
            <w:noProof/>
          </w:rPr>
          <w:fldChar w:fldCharType="separate"/>
        </w:r>
        <w:r w:rsidR="00505DC5">
          <w:rPr>
            <w:noProof/>
          </w:rPr>
          <w:t>6</w:t>
        </w:r>
        <w:r w:rsidR="00B10C27">
          <w:rPr>
            <w:noProof/>
          </w:rPr>
          <w:fldChar w:fldCharType="end"/>
        </w:r>
      </w:hyperlink>
    </w:p>
    <w:p w14:paraId="323213C1" w14:textId="71F1BFA5"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3" w:history="1">
        <w:r w:rsidR="00B10C27" w:rsidRPr="002F4B5C">
          <w:rPr>
            <w:rStyle w:val="Lienhypertexte"/>
            <w:noProof/>
          </w:rPr>
          <w:t>Autre changement</w:t>
        </w:r>
        <w:r w:rsidR="00B10C27">
          <w:rPr>
            <w:noProof/>
          </w:rPr>
          <w:tab/>
        </w:r>
        <w:r w:rsidR="00B10C27">
          <w:rPr>
            <w:noProof/>
          </w:rPr>
          <w:fldChar w:fldCharType="begin"/>
        </w:r>
        <w:r w:rsidR="00B10C27">
          <w:rPr>
            <w:noProof/>
          </w:rPr>
          <w:instrText xml:space="preserve"> PAGEREF _Toc60587963 \h </w:instrText>
        </w:r>
        <w:r w:rsidR="00B10C27">
          <w:rPr>
            <w:noProof/>
          </w:rPr>
        </w:r>
        <w:r w:rsidR="00B10C27">
          <w:rPr>
            <w:noProof/>
          </w:rPr>
          <w:fldChar w:fldCharType="separate"/>
        </w:r>
        <w:r w:rsidR="00505DC5">
          <w:rPr>
            <w:noProof/>
          </w:rPr>
          <w:t>7</w:t>
        </w:r>
        <w:r w:rsidR="00B10C27">
          <w:rPr>
            <w:noProof/>
          </w:rPr>
          <w:fldChar w:fldCharType="end"/>
        </w:r>
      </w:hyperlink>
    </w:p>
    <w:p w14:paraId="462C8E9B" w14:textId="00A2A3E2"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64" w:history="1">
        <w:r w:rsidR="00B10C27" w:rsidRPr="002F4B5C">
          <w:rPr>
            <w:rStyle w:val="Lienhypertexte"/>
            <w:noProof/>
          </w:rPr>
          <w:t>Client / Joueur</w:t>
        </w:r>
        <w:r w:rsidR="00B10C27">
          <w:rPr>
            <w:noProof/>
          </w:rPr>
          <w:tab/>
        </w:r>
        <w:r w:rsidR="00B10C27">
          <w:rPr>
            <w:noProof/>
          </w:rPr>
          <w:fldChar w:fldCharType="begin"/>
        </w:r>
        <w:r w:rsidR="00B10C27">
          <w:rPr>
            <w:noProof/>
          </w:rPr>
          <w:instrText xml:space="preserve"> PAGEREF _Toc60587964 \h </w:instrText>
        </w:r>
        <w:r w:rsidR="00B10C27">
          <w:rPr>
            <w:noProof/>
          </w:rPr>
        </w:r>
        <w:r w:rsidR="00B10C27">
          <w:rPr>
            <w:noProof/>
          </w:rPr>
          <w:fldChar w:fldCharType="separate"/>
        </w:r>
        <w:r w:rsidR="00505DC5">
          <w:rPr>
            <w:noProof/>
          </w:rPr>
          <w:t>7</w:t>
        </w:r>
        <w:r w:rsidR="00B10C27">
          <w:rPr>
            <w:noProof/>
          </w:rPr>
          <w:fldChar w:fldCharType="end"/>
        </w:r>
      </w:hyperlink>
    </w:p>
    <w:p w14:paraId="3667B2B1" w14:textId="1354CAAD"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5" w:history="1">
        <w:r w:rsidR="00B10C27" w:rsidRPr="002F4B5C">
          <w:rPr>
            <w:rStyle w:val="Lienhypertexte"/>
            <w:noProof/>
          </w:rPr>
          <w:t>Analyse des besoins</w:t>
        </w:r>
        <w:r w:rsidR="00B10C27">
          <w:rPr>
            <w:noProof/>
          </w:rPr>
          <w:tab/>
        </w:r>
        <w:r w:rsidR="00B10C27">
          <w:rPr>
            <w:noProof/>
          </w:rPr>
          <w:fldChar w:fldCharType="begin"/>
        </w:r>
        <w:r w:rsidR="00B10C27">
          <w:rPr>
            <w:noProof/>
          </w:rPr>
          <w:instrText xml:space="preserve"> PAGEREF _Toc60587965 \h </w:instrText>
        </w:r>
        <w:r w:rsidR="00B10C27">
          <w:rPr>
            <w:noProof/>
          </w:rPr>
        </w:r>
        <w:r w:rsidR="00B10C27">
          <w:rPr>
            <w:noProof/>
          </w:rPr>
          <w:fldChar w:fldCharType="separate"/>
        </w:r>
        <w:r w:rsidR="00505DC5">
          <w:rPr>
            <w:noProof/>
          </w:rPr>
          <w:t>7</w:t>
        </w:r>
        <w:r w:rsidR="00B10C27">
          <w:rPr>
            <w:noProof/>
          </w:rPr>
          <w:fldChar w:fldCharType="end"/>
        </w:r>
      </w:hyperlink>
    </w:p>
    <w:p w14:paraId="433EF6BC" w14:textId="30737D61"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66" w:history="1">
        <w:r w:rsidR="00B10C27" w:rsidRPr="002F4B5C">
          <w:rPr>
            <w:rStyle w:val="Lienhypertexte"/>
            <w:noProof/>
          </w:rPr>
          <w:t>Diagramme de use case</w:t>
        </w:r>
        <w:r w:rsidR="00B10C27">
          <w:rPr>
            <w:noProof/>
          </w:rPr>
          <w:tab/>
        </w:r>
        <w:r w:rsidR="00B10C27">
          <w:rPr>
            <w:noProof/>
          </w:rPr>
          <w:fldChar w:fldCharType="begin"/>
        </w:r>
        <w:r w:rsidR="00B10C27">
          <w:rPr>
            <w:noProof/>
          </w:rPr>
          <w:instrText xml:space="preserve"> PAGEREF _Toc60587966 \h </w:instrText>
        </w:r>
        <w:r w:rsidR="00B10C27">
          <w:rPr>
            <w:noProof/>
          </w:rPr>
        </w:r>
        <w:r w:rsidR="00B10C27">
          <w:rPr>
            <w:noProof/>
          </w:rPr>
          <w:fldChar w:fldCharType="separate"/>
        </w:r>
        <w:r w:rsidR="00505DC5">
          <w:rPr>
            <w:noProof/>
          </w:rPr>
          <w:t>7</w:t>
        </w:r>
        <w:r w:rsidR="00B10C27">
          <w:rPr>
            <w:noProof/>
          </w:rPr>
          <w:fldChar w:fldCharType="end"/>
        </w:r>
      </w:hyperlink>
    </w:p>
    <w:p w14:paraId="618C5A3E" w14:textId="11835CCB"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67" w:history="1">
        <w:r w:rsidR="00B10C27" w:rsidRPr="002F4B5C">
          <w:rPr>
            <w:rStyle w:val="Lienhypertexte"/>
            <w:noProof/>
          </w:rPr>
          <w:t>Scénarios</w:t>
        </w:r>
        <w:r w:rsidR="00B10C27">
          <w:rPr>
            <w:noProof/>
          </w:rPr>
          <w:tab/>
        </w:r>
        <w:r w:rsidR="00B10C27">
          <w:rPr>
            <w:noProof/>
          </w:rPr>
          <w:fldChar w:fldCharType="begin"/>
        </w:r>
        <w:r w:rsidR="00B10C27">
          <w:rPr>
            <w:noProof/>
          </w:rPr>
          <w:instrText xml:space="preserve"> PAGEREF _Toc60587967 \h </w:instrText>
        </w:r>
        <w:r w:rsidR="00B10C27">
          <w:rPr>
            <w:noProof/>
          </w:rPr>
        </w:r>
        <w:r w:rsidR="00B10C27">
          <w:rPr>
            <w:noProof/>
          </w:rPr>
          <w:fldChar w:fldCharType="separate"/>
        </w:r>
        <w:r w:rsidR="00505DC5">
          <w:rPr>
            <w:noProof/>
          </w:rPr>
          <w:t>7</w:t>
        </w:r>
        <w:r w:rsidR="00B10C27">
          <w:rPr>
            <w:noProof/>
          </w:rPr>
          <w:fldChar w:fldCharType="end"/>
        </w:r>
      </w:hyperlink>
    </w:p>
    <w:p w14:paraId="606EF575" w14:textId="3DE1ECF8"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68" w:history="1">
        <w:r w:rsidR="00B10C27" w:rsidRPr="002F4B5C">
          <w:rPr>
            <w:rStyle w:val="Lienhypertexte"/>
            <w:noProof/>
          </w:rPr>
          <w:t>Conception logicielle</w:t>
        </w:r>
        <w:r w:rsidR="00B10C27">
          <w:rPr>
            <w:noProof/>
          </w:rPr>
          <w:tab/>
        </w:r>
        <w:r w:rsidR="00B10C27">
          <w:rPr>
            <w:noProof/>
          </w:rPr>
          <w:fldChar w:fldCharType="begin"/>
        </w:r>
        <w:r w:rsidR="00B10C27">
          <w:rPr>
            <w:noProof/>
          </w:rPr>
          <w:instrText xml:space="preserve"> PAGEREF _Toc60587968 \h </w:instrText>
        </w:r>
        <w:r w:rsidR="00B10C27">
          <w:rPr>
            <w:noProof/>
          </w:rPr>
        </w:r>
        <w:r w:rsidR="00B10C27">
          <w:rPr>
            <w:noProof/>
          </w:rPr>
          <w:fldChar w:fldCharType="separate"/>
        </w:r>
        <w:r w:rsidR="00505DC5">
          <w:rPr>
            <w:noProof/>
          </w:rPr>
          <w:t>8</w:t>
        </w:r>
        <w:r w:rsidR="00B10C27">
          <w:rPr>
            <w:noProof/>
          </w:rPr>
          <w:fldChar w:fldCharType="end"/>
        </w:r>
      </w:hyperlink>
    </w:p>
    <w:p w14:paraId="1BCB69CA" w14:textId="5C219FE1"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69" w:history="1">
        <w:r w:rsidR="00B10C27" w:rsidRPr="002F4B5C">
          <w:rPr>
            <w:rStyle w:val="Lienhypertexte"/>
            <w:noProof/>
          </w:rPr>
          <w:t>Diagrammes de Classes</w:t>
        </w:r>
        <w:r w:rsidR="00B10C27">
          <w:rPr>
            <w:noProof/>
          </w:rPr>
          <w:tab/>
        </w:r>
        <w:r w:rsidR="00B10C27">
          <w:rPr>
            <w:noProof/>
          </w:rPr>
          <w:fldChar w:fldCharType="begin"/>
        </w:r>
        <w:r w:rsidR="00B10C27">
          <w:rPr>
            <w:noProof/>
          </w:rPr>
          <w:instrText xml:space="preserve"> PAGEREF _Toc60587969 \h </w:instrText>
        </w:r>
        <w:r w:rsidR="00B10C27">
          <w:rPr>
            <w:noProof/>
          </w:rPr>
        </w:r>
        <w:r w:rsidR="00B10C27">
          <w:rPr>
            <w:noProof/>
          </w:rPr>
          <w:fldChar w:fldCharType="separate"/>
        </w:r>
        <w:r w:rsidR="00505DC5">
          <w:rPr>
            <w:noProof/>
          </w:rPr>
          <w:t>8</w:t>
        </w:r>
        <w:r w:rsidR="00B10C27">
          <w:rPr>
            <w:noProof/>
          </w:rPr>
          <w:fldChar w:fldCharType="end"/>
        </w:r>
      </w:hyperlink>
    </w:p>
    <w:p w14:paraId="65A62D84" w14:textId="2DCCC9E8"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70" w:history="1">
        <w:r w:rsidR="00B10C27" w:rsidRPr="002F4B5C">
          <w:rPr>
            <w:rStyle w:val="Lienhypertexte"/>
            <w:noProof/>
          </w:rPr>
          <w:t>Diagrammes de Séquences</w:t>
        </w:r>
        <w:r w:rsidR="00B10C27">
          <w:rPr>
            <w:noProof/>
          </w:rPr>
          <w:tab/>
        </w:r>
        <w:r w:rsidR="00B10C27">
          <w:rPr>
            <w:noProof/>
          </w:rPr>
          <w:fldChar w:fldCharType="begin"/>
        </w:r>
        <w:r w:rsidR="00B10C27">
          <w:rPr>
            <w:noProof/>
          </w:rPr>
          <w:instrText xml:space="preserve"> PAGEREF _Toc60587970 \h </w:instrText>
        </w:r>
        <w:r w:rsidR="00B10C27">
          <w:rPr>
            <w:noProof/>
          </w:rPr>
        </w:r>
        <w:r w:rsidR="00B10C27">
          <w:rPr>
            <w:noProof/>
          </w:rPr>
          <w:fldChar w:fldCharType="separate"/>
        </w:r>
        <w:r w:rsidR="00505DC5">
          <w:rPr>
            <w:noProof/>
          </w:rPr>
          <w:t>9</w:t>
        </w:r>
        <w:r w:rsidR="00B10C27">
          <w:rPr>
            <w:noProof/>
          </w:rPr>
          <w:fldChar w:fldCharType="end"/>
        </w:r>
      </w:hyperlink>
    </w:p>
    <w:p w14:paraId="332D1791" w14:textId="2651D85B"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71" w:history="1">
        <w:r w:rsidR="00B10C27" w:rsidRPr="002F4B5C">
          <w:rPr>
            <w:rStyle w:val="Lienhypertexte"/>
            <w:noProof/>
          </w:rPr>
          <w:t>Serveur / Moteur de jeu</w:t>
        </w:r>
        <w:r w:rsidR="00B10C27">
          <w:rPr>
            <w:noProof/>
          </w:rPr>
          <w:tab/>
        </w:r>
        <w:r w:rsidR="00B10C27">
          <w:rPr>
            <w:noProof/>
          </w:rPr>
          <w:fldChar w:fldCharType="begin"/>
        </w:r>
        <w:r w:rsidR="00B10C27">
          <w:rPr>
            <w:noProof/>
          </w:rPr>
          <w:instrText xml:space="preserve"> PAGEREF _Toc60587971 \h </w:instrText>
        </w:r>
        <w:r w:rsidR="00B10C27">
          <w:rPr>
            <w:noProof/>
          </w:rPr>
        </w:r>
        <w:r w:rsidR="00B10C27">
          <w:rPr>
            <w:noProof/>
          </w:rPr>
          <w:fldChar w:fldCharType="separate"/>
        </w:r>
        <w:r w:rsidR="00505DC5">
          <w:rPr>
            <w:noProof/>
          </w:rPr>
          <w:t>12</w:t>
        </w:r>
        <w:r w:rsidR="00B10C27">
          <w:rPr>
            <w:noProof/>
          </w:rPr>
          <w:fldChar w:fldCharType="end"/>
        </w:r>
      </w:hyperlink>
    </w:p>
    <w:p w14:paraId="63EDDDC1" w14:textId="0878E0B4"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72" w:history="1">
        <w:r w:rsidR="00B10C27" w:rsidRPr="002F4B5C">
          <w:rPr>
            <w:rStyle w:val="Lienhypertexte"/>
            <w:noProof/>
          </w:rPr>
          <w:t>Analyse des besoins</w:t>
        </w:r>
        <w:r w:rsidR="00B10C27">
          <w:rPr>
            <w:noProof/>
          </w:rPr>
          <w:tab/>
        </w:r>
        <w:r w:rsidR="00B10C27">
          <w:rPr>
            <w:noProof/>
          </w:rPr>
          <w:fldChar w:fldCharType="begin"/>
        </w:r>
        <w:r w:rsidR="00B10C27">
          <w:rPr>
            <w:noProof/>
          </w:rPr>
          <w:instrText xml:space="preserve"> PAGEREF _Toc60587972 \h </w:instrText>
        </w:r>
        <w:r w:rsidR="00B10C27">
          <w:rPr>
            <w:noProof/>
          </w:rPr>
        </w:r>
        <w:r w:rsidR="00B10C27">
          <w:rPr>
            <w:noProof/>
          </w:rPr>
          <w:fldChar w:fldCharType="separate"/>
        </w:r>
        <w:r w:rsidR="00505DC5">
          <w:rPr>
            <w:noProof/>
          </w:rPr>
          <w:t>12</w:t>
        </w:r>
        <w:r w:rsidR="00B10C27">
          <w:rPr>
            <w:noProof/>
          </w:rPr>
          <w:fldChar w:fldCharType="end"/>
        </w:r>
      </w:hyperlink>
    </w:p>
    <w:p w14:paraId="37612B47" w14:textId="5EEC0364"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73" w:history="1">
        <w:r w:rsidR="00B10C27" w:rsidRPr="002F4B5C">
          <w:rPr>
            <w:rStyle w:val="Lienhypertexte"/>
            <w:noProof/>
          </w:rPr>
          <w:t>Diagramme de use case</w:t>
        </w:r>
        <w:r w:rsidR="00B10C27">
          <w:rPr>
            <w:noProof/>
          </w:rPr>
          <w:tab/>
        </w:r>
        <w:r w:rsidR="00B10C27">
          <w:rPr>
            <w:noProof/>
          </w:rPr>
          <w:fldChar w:fldCharType="begin"/>
        </w:r>
        <w:r w:rsidR="00B10C27">
          <w:rPr>
            <w:noProof/>
          </w:rPr>
          <w:instrText xml:space="preserve"> PAGEREF _Toc60587973 \h </w:instrText>
        </w:r>
        <w:r w:rsidR="00B10C27">
          <w:rPr>
            <w:noProof/>
          </w:rPr>
        </w:r>
        <w:r w:rsidR="00B10C27">
          <w:rPr>
            <w:noProof/>
          </w:rPr>
          <w:fldChar w:fldCharType="separate"/>
        </w:r>
        <w:r w:rsidR="00505DC5">
          <w:rPr>
            <w:noProof/>
          </w:rPr>
          <w:t>12</w:t>
        </w:r>
        <w:r w:rsidR="00B10C27">
          <w:rPr>
            <w:noProof/>
          </w:rPr>
          <w:fldChar w:fldCharType="end"/>
        </w:r>
      </w:hyperlink>
    </w:p>
    <w:p w14:paraId="25C6076E" w14:textId="1970912C"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74" w:history="1">
        <w:r w:rsidR="00B10C27" w:rsidRPr="002F4B5C">
          <w:rPr>
            <w:rStyle w:val="Lienhypertexte"/>
            <w:noProof/>
          </w:rPr>
          <w:t>Scénarios</w:t>
        </w:r>
        <w:r w:rsidR="00B10C27">
          <w:rPr>
            <w:noProof/>
          </w:rPr>
          <w:tab/>
        </w:r>
        <w:r w:rsidR="00B10C27">
          <w:rPr>
            <w:noProof/>
          </w:rPr>
          <w:fldChar w:fldCharType="begin"/>
        </w:r>
        <w:r w:rsidR="00B10C27">
          <w:rPr>
            <w:noProof/>
          </w:rPr>
          <w:instrText xml:space="preserve"> PAGEREF _Toc60587974 \h </w:instrText>
        </w:r>
        <w:r w:rsidR="00B10C27">
          <w:rPr>
            <w:noProof/>
          </w:rPr>
        </w:r>
        <w:r w:rsidR="00B10C27">
          <w:rPr>
            <w:noProof/>
          </w:rPr>
          <w:fldChar w:fldCharType="separate"/>
        </w:r>
        <w:r w:rsidR="00505DC5">
          <w:rPr>
            <w:noProof/>
          </w:rPr>
          <w:t>12</w:t>
        </w:r>
        <w:r w:rsidR="00B10C27">
          <w:rPr>
            <w:noProof/>
          </w:rPr>
          <w:fldChar w:fldCharType="end"/>
        </w:r>
      </w:hyperlink>
    </w:p>
    <w:p w14:paraId="3917C920" w14:textId="160166E1"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75" w:history="1">
        <w:r w:rsidR="00B10C27" w:rsidRPr="002F4B5C">
          <w:rPr>
            <w:rStyle w:val="Lienhypertexte"/>
            <w:noProof/>
          </w:rPr>
          <w:t>Conception logicielle</w:t>
        </w:r>
        <w:r w:rsidR="00B10C27">
          <w:rPr>
            <w:noProof/>
          </w:rPr>
          <w:tab/>
        </w:r>
        <w:r w:rsidR="00B10C27">
          <w:rPr>
            <w:noProof/>
          </w:rPr>
          <w:fldChar w:fldCharType="begin"/>
        </w:r>
        <w:r w:rsidR="00B10C27">
          <w:rPr>
            <w:noProof/>
          </w:rPr>
          <w:instrText xml:space="preserve"> PAGEREF _Toc60587975 \h </w:instrText>
        </w:r>
        <w:r w:rsidR="00B10C27">
          <w:rPr>
            <w:noProof/>
          </w:rPr>
        </w:r>
        <w:r w:rsidR="00B10C27">
          <w:rPr>
            <w:noProof/>
          </w:rPr>
          <w:fldChar w:fldCharType="separate"/>
        </w:r>
        <w:r w:rsidR="00505DC5">
          <w:rPr>
            <w:noProof/>
          </w:rPr>
          <w:t>13</w:t>
        </w:r>
        <w:r w:rsidR="00B10C27">
          <w:rPr>
            <w:noProof/>
          </w:rPr>
          <w:fldChar w:fldCharType="end"/>
        </w:r>
      </w:hyperlink>
    </w:p>
    <w:p w14:paraId="608B9303" w14:textId="4C7993C4"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76" w:history="1">
        <w:r w:rsidR="00B10C27" w:rsidRPr="002F4B5C">
          <w:rPr>
            <w:rStyle w:val="Lienhypertexte"/>
            <w:noProof/>
          </w:rPr>
          <w:t>Diagrammes de Classes</w:t>
        </w:r>
        <w:r w:rsidR="00B10C27">
          <w:rPr>
            <w:noProof/>
          </w:rPr>
          <w:tab/>
        </w:r>
        <w:r w:rsidR="00B10C27">
          <w:rPr>
            <w:noProof/>
          </w:rPr>
          <w:fldChar w:fldCharType="begin"/>
        </w:r>
        <w:r w:rsidR="00B10C27">
          <w:rPr>
            <w:noProof/>
          </w:rPr>
          <w:instrText xml:space="preserve"> PAGEREF _Toc60587976 \h </w:instrText>
        </w:r>
        <w:r w:rsidR="00B10C27">
          <w:rPr>
            <w:noProof/>
          </w:rPr>
        </w:r>
        <w:r w:rsidR="00B10C27">
          <w:rPr>
            <w:noProof/>
          </w:rPr>
          <w:fldChar w:fldCharType="separate"/>
        </w:r>
        <w:r w:rsidR="00505DC5">
          <w:rPr>
            <w:noProof/>
          </w:rPr>
          <w:t>13</w:t>
        </w:r>
        <w:r w:rsidR="00B10C27">
          <w:rPr>
            <w:noProof/>
          </w:rPr>
          <w:fldChar w:fldCharType="end"/>
        </w:r>
      </w:hyperlink>
    </w:p>
    <w:p w14:paraId="6593B161" w14:textId="3A09FE52"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77" w:history="1">
        <w:r w:rsidR="00B10C27" w:rsidRPr="002F4B5C">
          <w:rPr>
            <w:rStyle w:val="Lienhypertexte"/>
            <w:noProof/>
          </w:rPr>
          <w:t>Diagrammes de Séquences</w:t>
        </w:r>
        <w:r w:rsidR="00B10C27">
          <w:rPr>
            <w:noProof/>
          </w:rPr>
          <w:tab/>
        </w:r>
        <w:r w:rsidR="00B10C27">
          <w:rPr>
            <w:noProof/>
          </w:rPr>
          <w:fldChar w:fldCharType="begin"/>
        </w:r>
        <w:r w:rsidR="00B10C27">
          <w:rPr>
            <w:noProof/>
          </w:rPr>
          <w:instrText xml:space="preserve"> PAGEREF _Toc60587977 \h </w:instrText>
        </w:r>
        <w:r w:rsidR="00B10C27">
          <w:rPr>
            <w:noProof/>
          </w:rPr>
        </w:r>
        <w:r w:rsidR="00B10C27">
          <w:rPr>
            <w:noProof/>
          </w:rPr>
          <w:fldChar w:fldCharType="separate"/>
        </w:r>
        <w:r w:rsidR="00505DC5">
          <w:rPr>
            <w:noProof/>
          </w:rPr>
          <w:t>15</w:t>
        </w:r>
        <w:r w:rsidR="00B10C27">
          <w:rPr>
            <w:noProof/>
          </w:rPr>
          <w:fldChar w:fldCharType="end"/>
        </w:r>
      </w:hyperlink>
    </w:p>
    <w:p w14:paraId="6E08C787" w14:textId="227B1B4D"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78" w:history="1">
        <w:r w:rsidR="00B10C27" w:rsidRPr="002F4B5C">
          <w:rPr>
            <w:rStyle w:val="Lienhypertexte"/>
            <w:noProof/>
          </w:rPr>
          <w:t>Interactions entre le ou les joueurs et le moteur</w:t>
        </w:r>
        <w:r w:rsidR="00B10C27">
          <w:rPr>
            <w:noProof/>
          </w:rPr>
          <w:tab/>
        </w:r>
        <w:r w:rsidR="00B10C27">
          <w:rPr>
            <w:noProof/>
          </w:rPr>
          <w:fldChar w:fldCharType="begin"/>
        </w:r>
        <w:r w:rsidR="00B10C27">
          <w:rPr>
            <w:noProof/>
          </w:rPr>
          <w:instrText xml:space="preserve"> PAGEREF _Toc60587978 \h </w:instrText>
        </w:r>
        <w:r w:rsidR="00B10C27">
          <w:rPr>
            <w:noProof/>
          </w:rPr>
        </w:r>
        <w:r w:rsidR="00B10C27">
          <w:rPr>
            <w:noProof/>
          </w:rPr>
          <w:fldChar w:fldCharType="separate"/>
        </w:r>
        <w:r w:rsidR="00505DC5">
          <w:rPr>
            <w:noProof/>
          </w:rPr>
          <w:t>18</w:t>
        </w:r>
        <w:r w:rsidR="00B10C27">
          <w:rPr>
            <w:noProof/>
          </w:rPr>
          <w:fldChar w:fldCharType="end"/>
        </w:r>
      </w:hyperlink>
    </w:p>
    <w:p w14:paraId="61DB7875" w14:textId="29040D42"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79" w:history="1">
        <w:r w:rsidR="00B10C27" w:rsidRPr="002F4B5C">
          <w:rPr>
            <w:rStyle w:val="Lienhypertexte"/>
            <w:noProof/>
          </w:rPr>
          <w:t>Conclusion</w:t>
        </w:r>
        <w:r w:rsidR="00B10C27">
          <w:rPr>
            <w:noProof/>
          </w:rPr>
          <w:tab/>
        </w:r>
        <w:r w:rsidR="00B10C27">
          <w:rPr>
            <w:noProof/>
          </w:rPr>
          <w:fldChar w:fldCharType="begin"/>
        </w:r>
        <w:r w:rsidR="00B10C27">
          <w:rPr>
            <w:noProof/>
          </w:rPr>
          <w:instrText xml:space="preserve"> PAGEREF _Toc60587979 \h </w:instrText>
        </w:r>
        <w:r w:rsidR="00B10C27">
          <w:rPr>
            <w:noProof/>
          </w:rPr>
        </w:r>
        <w:r w:rsidR="00B10C27">
          <w:rPr>
            <w:noProof/>
          </w:rPr>
          <w:fldChar w:fldCharType="separate"/>
        </w:r>
        <w:r w:rsidR="00505DC5">
          <w:rPr>
            <w:noProof/>
          </w:rPr>
          <w:t>23</w:t>
        </w:r>
        <w:r w:rsidR="00B10C27">
          <w:rPr>
            <w:noProof/>
          </w:rPr>
          <w:fldChar w:fldCharType="end"/>
        </w:r>
      </w:hyperlink>
    </w:p>
    <w:p w14:paraId="3BA9086E" w14:textId="34CB9E0D"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80" w:history="1">
        <w:r w:rsidR="00B10C27" w:rsidRPr="002F4B5C">
          <w:rPr>
            <w:rStyle w:val="Lienhypertexte"/>
            <w:noProof/>
          </w:rPr>
          <w:t>Glossaire</w:t>
        </w:r>
        <w:r w:rsidR="00B10C27">
          <w:rPr>
            <w:noProof/>
          </w:rPr>
          <w:tab/>
        </w:r>
        <w:r w:rsidR="00B10C27">
          <w:rPr>
            <w:noProof/>
          </w:rPr>
          <w:fldChar w:fldCharType="begin"/>
        </w:r>
        <w:r w:rsidR="00B10C27">
          <w:rPr>
            <w:noProof/>
          </w:rPr>
          <w:instrText xml:space="preserve"> PAGEREF _Toc60587980 \h </w:instrText>
        </w:r>
        <w:r w:rsidR="00B10C27">
          <w:rPr>
            <w:noProof/>
          </w:rPr>
        </w:r>
        <w:r w:rsidR="00B10C27">
          <w:rPr>
            <w:noProof/>
          </w:rPr>
          <w:fldChar w:fldCharType="separate"/>
        </w:r>
        <w:r w:rsidR="00505DC5">
          <w:rPr>
            <w:noProof/>
          </w:rPr>
          <w:t>24</w:t>
        </w:r>
        <w:r w:rsidR="00B10C27">
          <w:rPr>
            <w:noProof/>
          </w:rPr>
          <w:fldChar w:fldCharType="end"/>
        </w:r>
      </w:hyperlink>
    </w:p>
    <w:p w14:paraId="5EB53B53" w14:textId="4921E913" w:rsidR="00B10C27" w:rsidRDefault="000015E2">
      <w:pPr>
        <w:pStyle w:val="TM1"/>
        <w:tabs>
          <w:tab w:val="right" w:leader="dot" w:pos="9628"/>
        </w:tabs>
        <w:rPr>
          <w:rFonts w:asciiTheme="minorHAnsi" w:eastAsiaTheme="minorEastAsia" w:hAnsiTheme="minorHAnsi" w:cstheme="minorBidi"/>
          <w:noProof/>
          <w:sz w:val="22"/>
          <w:szCs w:val="22"/>
          <w:lang w:eastAsia="fr-FR"/>
        </w:rPr>
      </w:pPr>
      <w:hyperlink w:anchor="_Toc60587981" w:history="1">
        <w:r w:rsidR="00B10C27" w:rsidRPr="002F4B5C">
          <w:rPr>
            <w:rStyle w:val="Lienhypertexte"/>
            <w:noProof/>
          </w:rPr>
          <w:t>Annexe</w:t>
        </w:r>
        <w:r w:rsidR="00B10C27">
          <w:rPr>
            <w:noProof/>
          </w:rPr>
          <w:tab/>
        </w:r>
        <w:r w:rsidR="00B10C27">
          <w:rPr>
            <w:noProof/>
          </w:rPr>
          <w:fldChar w:fldCharType="begin"/>
        </w:r>
        <w:r w:rsidR="00B10C27">
          <w:rPr>
            <w:noProof/>
          </w:rPr>
          <w:instrText xml:space="preserve"> PAGEREF _Toc60587981 \h </w:instrText>
        </w:r>
        <w:r w:rsidR="00B10C27">
          <w:rPr>
            <w:noProof/>
          </w:rPr>
        </w:r>
        <w:r w:rsidR="00B10C27">
          <w:rPr>
            <w:noProof/>
          </w:rPr>
          <w:fldChar w:fldCharType="separate"/>
        </w:r>
        <w:r w:rsidR="00505DC5">
          <w:rPr>
            <w:noProof/>
          </w:rPr>
          <w:t>25</w:t>
        </w:r>
        <w:r w:rsidR="00B10C27">
          <w:rPr>
            <w:noProof/>
          </w:rPr>
          <w:fldChar w:fldCharType="end"/>
        </w:r>
      </w:hyperlink>
    </w:p>
    <w:p w14:paraId="69B1D769" w14:textId="0EF10815"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82" w:history="1">
        <w:r w:rsidR="00B10C27" w:rsidRPr="002F4B5C">
          <w:rPr>
            <w:rStyle w:val="Lienhypertexte"/>
            <w:noProof/>
          </w:rPr>
          <w:t>Diagrammes module Commun</w:t>
        </w:r>
        <w:r w:rsidR="00B10C27">
          <w:rPr>
            <w:noProof/>
          </w:rPr>
          <w:tab/>
        </w:r>
        <w:r w:rsidR="00B10C27">
          <w:rPr>
            <w:noProof/>
          </w:rPr>
          <w:fldChar w:fldCharType="begin"/>
        </w:r>
        <w:r w:rsidR="00B10C27">
          <w:rPr>
            <w:noProof/>
          </w:rPr>
          <w:instrText xml:space="preserve"> PAGEREF _Toc60587982 \h </w:instrText>
        </w:r>
        <w:r w:rsidR="00B10C27">
          <w:rPr>
            <w:noProof/>
          </w:rPr>
        </w:r>
        <w:r w:rsidR="00B10C27">
          <w:rPr>
            <w:noProof/>
          </w:rPr>
          <w:fldChar w:fldCharType="separate"/>
        </w:r>
        <w:r w:rsidR="00505DC5">
          <w:rPr>
            <w:noProof/>
          </w:rPr>
          <w:t>25</w:t>
        </w:r>
        <w:r w:rsidR="00B10C27">
          <w:rPr>
            <w:noProof/>
          </w:rPr>
          <w:fldChar w:fldCharType="end"/>
        </w:r>
      </w:hyperlink>
    </w:p>
    <w:p w14:paraId="66A1C570" w14:textId="715DCCE6"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83" w:history="1">
        <w:r w:rsidR="00B10C27" w:rsidRPr="002F4B5C">
          <w:rPr>
            <w:rStyle w:val="Lienhypertexte"/>
            <w:noProof/>
          </w:rPr>
          <w:t>Package carte.cartesPresente</w:t>
        </w:r>
        <w:r w:rsidR="00B10C27">
          <w:rPr>
            <w:noProof/>
          </w:rPr>
          <w:tab/>
        </w:r>
        <w:r w:rsidR="00B10C27">
          <w:rPr>
            <w:noProof/>
          </w:rPr>
          <w:fldChar w:fldCharType="begin"/>
        </w:r>
        <w:r w:rsidR="00B10C27">
          <w:rPr>
            <w:noProof/>
          </w:rPr>
          <w:instrText xml:space="preserve"> PAGEREF _Toc60587983 \h </w:instrText>
        </w:r>
        <w:r w:rsidR="00B10C27">
          <w:rPr>
            <w:noProof/>
          </w:rPr>
        </w:r>
        <w:r w:rsidR="00B10C27">
          <w:rPr>
            <w:noProof/>
          </w:rPr>
          <w:fldChar w:fldCharType="separate"/>
        </w:r>
        <w:r w:rsidR="00505DC5">
          <w:rPr>
            <w:noProof/>
          </w:rPr>
          <w:t>25</w:t>
        </w:r>
        <w:r w:rsidR="00B10C27">
          <w:rPr>
            <w:noProof/>
          </w:rPr>
          <w:fldChar w:fldCharType="end"/>
        </w:r>
      </w:hyperlink>
    </w:p>
    <w:p w14:paraId="672041E9" w14:textId="7BA6FE91"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84" w:history="1">
        <w:r w:rsidR="00B10C27" w:rsidRPr="002F4B5C">
          <w:rPr>
            <w:rStyle w:val="Lienhypertexte"/>
            <w:noProof/>
          </w:rPr>
          <w:t>Package mainJoueur</w:t>
        </w:r>
        <w:r w:rsidR="00B10C27">
          <w:rPr>
            <w:noProof/>
          </w:rPr>
          <w:tab/>
        </w:r>
        <w:r w:rsidR="00B10C27">
          <w:rPr>
            <w:noProof/>
          </w:rPr>
          <w:fldChar w:fldCharType="begin"/>
        </w:r>
        <w:r w:rsidR="00B10C27">
          <w:rPr>
            <w:noProof/>
          </w:rPr>
          <w:instrText xml:space="preserve"> PAGEREF _Toc60587984 \h </w:instrText>
        </w:r>
        <w:r w:rsidR="00B10C27">
          <w:rPr>
            <w:noProof/>
          </w:rPr>
        </w:r>
        <w:r w:rsidR="00B10C27">
          <w:rPr>
            <w:noProof/>
          </w:rPr>
          <w:fldChar w:fldCharType="separate"/>
        </w:r>
        <w:r w:rsidR="00505DC5">
          <w:rPr>
            <w:noProof/>
          </w:rPr>
          <w:t>26</w:t>
        </w:r>
        <w:r w:rsidR="00B10C27">
          <w:rPr>
            <w:noProof/>
          </w:rPr>
          <w:fldChar w:fldCharType="end"/>
        </w:r>
      </w:hyperlink>
    </w:p>
    <w:p w14:paraId="5B8D7AE2" w14:textId="7C59D41B"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85" w:history="1">
        <w:r w:rsidR="00B10C27" w:rsidRPr="002F4B5C">
          <w:rPr>
            <w:rStyle w:val="Lienhypertexte"/>
            <w:noProof/>
          </w:rPr>
          <w:t>Package operation</w:t>
        </w:r>
        <w:r w:rsidR="00B10C27">
          <w:rPr>
            <w:noProof/>
          </w:rPr>
          <w:tab/>
        </w:r>
        <w:r w:rsidR="00B10C27">
          <w:rPr>
            <w:noProof/>
          </w:rPr>
          <w:fldChar w:fldCharType="begin"/>
        </w:r>
        <w:r w:rsidR="00B10C27">
          <w:rPr>
            <w:noProof/>
          </w:rPr>
          <w:instrText xml:space="preserve"> PAGEREF _Toc60587985 \h </w:instrText>
        </w:r>
        <w:r w:rsidR="00B10C27">
          <w:rPr>
            <w:noProof/>
          </w:rPr>
        </w:r>
        <w:r w:rsidR="00B10C27">
          <w:rPr>
            <w:noProof/>
          </w:rPr>
          <w:fldChar w:fldCharType="separate"/>
        </w:r>
        <w:r w:rsidR="00505DC5">
          <w:rPr>
            <w:noProof/>
          </w:rPr>
          <w:t>27</w:t>
        </w:r>
        <w:r w:rsidR="00B10C27">
          <w:rPr>
            <w:noProof/>
          </w:rPr>
          <w:fldChar w:fldCharType="end"/>
        </w:r>
      </w:hyperlink>
    </w:p>
    <w:p w14:paraId="5DB017E0" w14:textId="164EC938"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86" w:history="1">
        <w:r w:rsidR="00B10C27" w:rsidRPr="002F4B5C">
          <w:rPr>
            <w:rStyle w:val="Lienhypertexte"/>
            <w:noProof/>
          </w:rPr>
          <w:t>Diagrammes module Client</w:t>
        </w:r>
        <w:r w:rsidR="00B10C27">
          <w:rPr>
            <w:noProof/>
          </w:rPr>
          <w:tab/>
        </w:r>
        <w:r w:rsidR="00B10C27">
          <w:rPr>
            <w:noProof/>
          </w:rPr>
          <w:fldChar w:fldCharType="begin"/>
        </w:r>
        <w:r w:rsidR="00B10C27">
          <w:rPr>
            <w:noProof/>
          </w:rPr>
          <w:instrText xml:space="preserve"> PAGEREF _Toc60587986 \h </w:instrText>
        </w:r>
        <w:r w:rsidR="00B10C27">
          <w:rPr>
            <w:noProof/>
          </w:rPr>
        </w:r>
        <w:r w:rsidR="00B10C27">
          <w:rPr>
            <w:noProof/>
          </w:rPr>
          <w:fldChar w:fldCharType="separate"/>
        </w:r>
        <w:r w:rsidR="00505DC5">
          <w:rPr>
            <w:noProof/>
          </w:rPr>
          <w:t>28</w:t>
        </w:r>
        <w:r w:rsidR="00B10C27">
          <w:rPr>
            <w:noProof/>
          </w:rPr>
          <w:fldChar w:fldCharType="end"/>
        </w:r>
      </w:hyperlink>
    </w:p>
    <w:p w14:paraId="4790DC2B" w14:textId="39BF879B"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87" w:history="1">
        <w:r w:rsidR="00B10C27" w:rsidRPr="002F4B5C">
          <w:rPr>
            <w:rStyle w:val="Lienhypertexte"/>
            <w:noProof/>
          </w:rPr>
          <w:t>Générale</w:t>
        </w:r>
        <w:r w:rsidR="00B10C27">
          <w:rPr>
            <w:noProof/>
          </w:rPr>
          <w:tab/>
        </w:r>
        <w:r w:rsidR="00B10C27">
          <w:rPr>
            <w:noProof/>
          </w:rPr>
          <w:fldChar w:fldCharType="begin"/>
        </w:r>
        <w:r w:rsidR="00B10C27">
          <w:rPr>
            <w:noProof/>
          </w:rPr>
          <w:instrText xml:space="preserve"> PAGEREF _Toc60587987 \h </w:instrText>
        </w:r>
        <w:r w:rsidR="00B10C27">
          <w:rPr>
            <w:noProof/>
          </w:rPr>
        </w:r>
        <w:r w:rsidR="00B10C27">
          <w:rPr>
            <w:noProof/>
          </w:rPr>
          <w:fldChar w:fldCharType="separate"/>
        </w:r>
        <w:r w:rsidR="00505DC5">
          <w:rPr>
            <w:noProof/>
          </w:rPr>
          <w:t>28</w:t>
        </w:r>
        <w:r w:rsidR="00B10C27">
          <w:rPr>
            <w:noProof/>
          </w:rPr>
          <w:fldChar w:fldCharType="end"/>
        </w:r>
      </w:hyperlink>
    </w:p>
    <w:p w14:paraId="1B5B37C3" w14:textId="4990A235"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88" w:history="1">
        <w:r w:rsidR="00B10C27" w:rsidRPr="002F4B5C">
          <w:rPr>
            <w:rStyle w:val="Lienhypertexte"/>
            <w:noProof/>
          </w:rPr>
          <w:t>Package stratégie</w:t>
        </w:r>
        <w:r w:rsidR="00B10C27">
          <w:rPr>
            <w:noProof/>
          </w:rPr>
          <w:tab/>
        </w:r>
        <w:r w:rsidR="00B10C27">
          <w:rPr>
            <w:noProof/>
          </w:rPr>
          <w:fldChar w:fldCharType="begin"/>
        </w:r>
        <w:r w:rsidR="00B10C27">
          <w:rPr>
            <w:noProof/>
          </w:rPr>
          <w:instrText xml:space="preserve"> PAGEREF _Toc60587988 \h </w:instrText>
        </w:r>
        <w:r w:rsidR="00B10C27">
          <w:rPr>
            <w:noProof/>
          </w:rPr>
        </w:r>
        <w:r w:rsidR="00B10C27">
          <w:rPr>
            <w:noProof/>
          </w:rPr>
          <w:fldChar w:fldCharType="separate"/>
        </w:r>
        <w:r w:rsidR="00505DC5">
          <w:rPr>
            <w:noProof/>
          </w:rPr>
          <w:t>29</w:t>
        </w:r>
        <w:r w:rsidR="00B10C27">
          <w:rPr>
            <w:noProof/>
          </w:rPr>
          <w:fldChar w:fldCharType="end"/>
        </w:r>
      </w:hyperlink>
    </w:p>
    <w:p w14:paraId="1576FB06" w14:textId="7275DE08" w:rsidR="00B10C27" w:rsidRDefault="000015E2">
      <w:pPr>
        <w:pStyle w:val="TM2"/>
        <w:tabs>
          <w:tab w:val="right" w:leader="dot" w:pos="9628"/>
        </w:tabs>
        <w:rPr>
          <w:rFonts w:asciiTheme="minorHAnsi" w:eastAsiaTheme="minorEastAsia" w:hAnsiTheme="minorHAnsi" w:cstheme="minorBidi"/>
          <w:noProof/>
          <w:sz w:val="22"/>
          <w:szCs w:val="22"/>
          <w:lang w:eastAsia="fr-FR"/>
        </w:rPr>
      </w:pPr>
      <w:hyperlink w:anchor="_Toc60587989" w:history="1">
        <w:r w:rsidR="00B10C27" w:rsidRPr="002F4B5C">
          <w:rPr>
            <w:rStyle w:val="Lienhypertexte"/>
            <w:noProof/>
          </w:rPr>
          <w:t>Diagrammes modules Server</w:t>
        </w:r>
        <w:r w:rsidR="00B10C27">
          <w:rPr>
            <w:noProof/>
          </w:rPr>
          <w:tab/>
        </w:r>
        <w:r w:rsidR="00B10C27">
          <w:rPr>
            <w:noProof/>
          </w:rPr>
          <w:fldChar w:fldCharType="begin"/>
        </w:r>
        <w:r w:rsidR="00B10C27">
          <w:rPr>
            <w:noProof/>
          </w:rPr>
          <w:instrText xml:space="preserve"> PAGEREF _Toc60587989 \h </w:instrText>
        </w:r>
        <w:r w:rsidR="00B10C27">
          <w:rPr>
            <w:noProof/>
          </w:rPr>
        </w:r>
        <w:r w:rsidR="00B10C27">
          <w:rPr>
            <w:noProof/>
          </w:rPr>
          <w:fldChar w:fldCharType="separate"/>
        </w:r>
        <w:r w:rsidR="00505DC5">
          <w:rPr>
            <w:noProof/>
          </w:rPr>
          <w:t>30</w:t>
        </w:r>
        <w:r w:rsidR="00B10C27">
          <w:rPr>
            <w:noProof/>
          </w:rPr>
          <w:fldChar w:fldCharType="end"/>
        </w:r>
      </w:hyperlink>
    </w:p>
    <w:p w14:paraId="1088DE17" w14:textId="0DF5531A" w:rsidR="00B10C27" w:rsidRDefault="000015E2">
      <w:pPr>
        <w:pStyle w:val="TM3"/>
        <w:tabs>
          <w:tab w:val="right" w:leader="dot" w:pos="9628"/>
        </w:tabs>
        <w:rPr>
          <w:rFonts w:asciiTheme="minorHAnsi" w:eastAsiaTheme="minorEastAsia" w:hAnsiTheme="minorHAnsi" w:cstheme="minorBidi"/>
          <w:noProof/>
          <w:sz w:val="22"/>
          <w:szCs w:val="22"/>
          <w:lang w:eastAsia="fr-FR"/>
        </w:rPr>
      </w:pPr>
      <w:hyperlink w:anchor="_Toc60587990" w:history="1">
        <w:r w:rsidR="00B10C27" w:rsidRPr="002F4B5C">
          <w:rPr>
            <w:rStyle w:val="Lienhypertexte"/>
            <w:noProof/>
          </w:rPr>
          <w:t>Générale</w:t>
        </w:r>
        <w:r w:rsidR="00B10C27">
          <w:rPr>
            <w:noProof/>
          </w:rPr>
          <w:tab/>
        </w:r>
        <w:r w:rsidR="00B10C27">
          <w:rPr>
            <w:noProof/>
          </w:rPr>
          <w:fldChar w:fldCharType="begin"/>
        </w:r>
        <w:r w:rsidR="00B10C27">
          <w:rPr>
            <w:noProof/>
          </w:rPr>
          <w:instrText xml:space="preserve"> PAGEREF _Toc60587990 \h </w:instrText>
        </w:r>
        <w:r w:rsidR="00B10C27">
          <w:rPr>
            <w:noProof/>
          </w:rPr>
        </w:r>
        <w:r w:rsidR="00B10C27">
          <w:rPr>
            <w:noProof/>
          </w:rPr>
          <w:fldChar w:fldCharType="separate"/>
        </w:r>
        <w:r w:rsidR="00505DC5">
          <w:rPr>
            <w:noProof/>
          </w:rPr>
          <w:t>30</w:t>
        </w:r>
        <w:r w:rsidR="00B10C27">
          <w:rPr>
            <w:noProof/>
          </w:rPr>
          <w:fldChar w:fldCharType="end"/>
        </w:r>
      </w:hyperlink>
    </w:p>
    <w:p w14:paraId="56FE1263" w14:textId="535C2530" w:rsidR="00C26EBF" w:rsidRDefault="00D7622E" w:rsidP="0018101F">
      <w:r>
        <w:fldChar w:fldCharType="end"/>
      </w:r>
    </w:p>
    <w:p w14:paraId="6C144D5C" w14:textId="77777777" w:rsidR="00C26EBF" w:rsidRDefault="00D7622E">
      <w:pPr>
        <w:pStyle w:val="Titre1"/>
        <w:rPr>
          <w:szCs w:val="28"/>
        </w:rPr>
      </w:pPr>
      <w:bookmarkStart w:id="3" w:name="_Hlt56110379"/>
      <w:bookmarkStart w:id="4" w:name="_Toc60587951"/>
      <w:bookmarkStart w:id="5" w:name="_Toc55895140"/>
      <w:bookmarkStart w:id="6" w:name="_Toc56002395"/>
      <w:bookmarkEnd w:id="3"/>
      <w:r>
        <w:rPr>
          <w:szCs w:val="28"/>
        </w:rPr>
        <w:lastRenderedPageBreak/>
        <w:t>Introduction</w:t>
      </w:r>
      <w:bookmarkEnd w:id="4"/>
    </w:p>
    <w:p w14:paraId="61E8A3C1" w14:textId="6C19C943" w:rsidR="00C26EBF" w:rsidRDefault="00D7622E">
      <w:pPr>
        <w:jc w:val="both"/>
      </w:pPr>
      <w:r>
        <w:tab/>
        <w:t xml:space="preserve">Ce rapport provient d’un projet réalisé dans le cadre de notre cursus Licence 3 Parcours MIAGE. Le sujet de ce projet est de réaliser une version informatique du jeu de cartes et de stratégie : Les bâtisseurs du Moyen-Âge. Le but du jeu est simple : nous avons </w:t>
      </w:r>
      <w:proofErr w:type="gramStart"/>
      <w:r>
        <w:t>des cartes ouvriers</w:t>
      </w:r>
      <w:proofErr w:type="gramEnd"/>
      <w:r>
        <w:t xml:space="preserve"> et bâtiments. Notre but est de finir un maximum de carte bâtiment jusqu’à 17 points de victoires. </w:t>
      </w:r>
    </w:p>
    <w:p w14:paraId="0DD622D8" w14:textId="08D84E96" w:rsidR="0018101F" w:rsidRDefault="00D7622E" w:rsidP="0018101F">
      <w:pPr>
        <w:jc w:val="both"/>
      </w:pPr>
      <w:r>
        <w:tab/>
        <w:t>Ce projet, fait en groupe, nous permet ainsi de développer nos compétences en équipes</w:t>
      </w:r>
      <w:r w:rsidR="006E2799">
        <w:t>,</w:t>
      </w:r>
      <w:r>
        <w:t xml:space="preserve"> mais aussi en professionnel. Nous épanouissant ainsi dans beaucoup de domaine</w:t>
      </w:r>
      <w:r w:rsidR="006E2799">
        <w:t>s</w:t>
      </w:r>
      <w:r>
        <w:t xml:space="preserve"> tel que la gestion du git, de l’organisation d’un groupe et de la mise en place de normes interne tel</w:t>
      </w:r>
      <w:r w:rsidR="006E2799">
        <w:t>le</w:t>
      </w:r>
      <w:r>
        <w:t xml:space="preserve"> que celle de nommages par exemple.</w:t>
      </w:r>
      <w:bookmarkStart w:id="7" w:name="_Toc60587952"/>
    </w:p>
    <w:p w14:paraId="7BB02756" w14:textId="1CDA2DFD" w:rsidR="0018101F" w:rsidRDefault="0018101F" w:rsidP="0018101F">
      <w:pPr>
        <w:jc w:val="both"/>
      </w:pPr>
    </w:p>
    <w:bookmarkEnd w:id="5"/>
    <w:bookmarkEnd w:id="6"/>
    <w:bookmarkEnd w:id="7"/>
    <w:p w14:paraId="27A59467" w14:textId="418BA36B" w:rsidR="0018101F" w:rsidRPr="0018101F" w:rsidRDefault="0018101F" w:rsidP="0018101F">
      <w:pPr>
        <w:pStyle w:val="Titre1"/>
        <w:rPr>
          <w:szCs w:val="24"/>
        </w:rPr>
      </w:pPr>
      <w:r>
        <w:t>Point de vue général</w:t>
      </w:r>
    </w:p>
    <w:p w14:paraId="163AF44F" w14:textId="46999314" w:rsidR="0018101F" w:rsidRPr="001A1972" w:rsidRDefault="0018101F" w:rsidP="0018101F">
      <w:pPr>
        <w:pStyle w:val="Titre2"/>
        <w:ind w:firstLine="720"/>
        <w:rPr>
          <w:szCs w:val="18"/>
        </w:rPr>
      </w:pPr>
      <w:bookmarkStart w:id="8" w:name="_Toc55895141"/>
      <w:bookmarkStart w:id="9" w:name="_Toc56002396"/>
      <w:bookmarkStart w:id="10" w:name="_Toc60587953"/>
      <w:r>
        <w:rPr>
          <w:szCs w:val="18"/>
        </w:rPr>
        <w:t>Diagramme d’activité</w:t>
      </w:r>
      <w:bookmarkEnd w:id="8"/>
      <w:bookmarkEnd w:id="9"/>
      <w:bookmarkEnd w:id="10"/>
    </w:p>
    <w:p w14:paraId="6EBB39B6" w14:textId="0C1DF745" w:rsidR="0018101F" w:rsidRDefault="0018101F" w:rsidP="0018101F">
      <w:pPr>
        <w:pStyle w:val="Titre3"/>
      </w:pPr>
      <w:r>
        <w:tab/>
      </w:r>
      <w:r>
        <w:tab/>
      </w:r>
      <w:bookmarkStart w:id="11" w:name="_Hlt56110372"/>
      <w:bookmarkStart w:id="12" w:name="_Toc55895143"/>
      <w:bookmarkStart w:id="13" w:name="_Toc56002398"/>
      <w:bookmarkStart w:id="14" w:name="_Toc60587954"/>
      <w:bookmarkEnd w:id="11"/>
      <w:r>
        <w:t>Application dans le sujet</w:t>
      </w:r>
      <w:bookmarkEnd w:id="12"/>
      <w:bookmarkEnd w:id="13"/>
      <w:bookmarkEnd w:id="14"/>
    </w:p>
    <w:p w14:paraId="04D20345" w14:textId="79230C90" w:rsidR="00C26EBF" w:rsidRDefault="000308A2" w:rsidP="0018101F">
      <w:pPr>
        <w:jc w:val="both"/>
      </w:pPr>
      <w:r>
        <w:rPr>
          <w:noProof/>
        </w:rPr>
        <w:drawing>
          <wp:anchor distT="0" distB="0" distL="114300" distR="114300" simplePos="0" relativeHeight="251675648" behindDoc="0" locked="0" layoutInCell="1" allowOverlap="1" wp14:anchorId="22D1BA5F" wp14:editId="60D7D1F4">
            <wp:simplePos x="0" y="0"/>
            <wp:positionH relativeFrom="column">
              <wp:posOffset>384810</wp:posOffset>
            </wp:positionH>
            <wp:positionV relativeFrom="paragraph">
              <wp:posOffset>220980</wp:posOffset>
            </wp:positionV>
            <wp:extent cx="3385820" cy="6334125"/>
            <wp:effectExtent l="0" t="0" r="5080" b="9525"/>
            <wp:wrapTopAndBottom/>
            <wp:docPr id="7"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385820" cy="63341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7D42EBC" w14:textId="77777777" w:rsidR="00C26EBF" w:rsidRDefault="00D7622E">
      <w:pPr>
        <w:pStyle w:val="Titre3"/>
        <w:ind w:left="720" w:firstLine="720"/>
        <w:rPr>
          <w:szCs w:val="18"/>
        </w:rPr>
      </w:pPr>
      <w:bookmarkStart w:id="15" w:name="_Hlt56110369"/>
      <w:bookmarkStart w:id="16" w:name="_Toc56002399"/>
      <w:bookmarkStart w:id="17" w:name="_Toc60587955"/>
      <w:bookmarkEnd w:id="15"/>
      <w:r>
        <w:rPr>
          <w:szCs w:val="18"/>
        </w:rPr>
        <w:lastRenderedPageBreak/>
        <w:t>Méthodes fonctionnelles</w:t>
      </w:r>
      <w:bookmarkEnd w:id="16"/>
      <w:bookmarkEnd w:id="17"/>
    </w:p>
    <w:p w14:paraId="72118C67" w14:textId="77777777" w:rsidR="00C26EBF" w:rsidRDefault="00C26EBF"/>
    <w:p w14:paraId="26444EC5" w14:textId="4BDFCEB9" w:rsidR="00C26EBF" w:rsidRDefault="00D7622E">
      <w:pPr>
        <w:pStyle w:val="Titre4"/>
      </w:pPr>
      <w:r>
        <w:tab/>
      </w:r>
      <w:r>
        <w:tab/>
      </w:r>
      <w:r>
        <w:tab/>
        <w:t>Moyen-</w:t>
      </w:r>
      <w:r w:rsidR="006E2799">
        <w:t>Â</w:t>
      </w:r>
      <w:r>
        <w:t>ge</w:t>
      </w:r>
    </w:p>
    <w:p w14:paraId="258E9F14" w14:textId="77777777" w:rsidR="00C26EBF" w:rsidRDefault="00C26EBF"/>
    <w:tbl>
      <w:tblPr>
        <w:tblW w:w="10616" w:type="dxa"/>
        <w:tblInd w:w="-496" w:type="dxa"/>
        <w:tblCellMar>
          <w:left w:w="10" w:type="dxa"/>
          <w:right w:w="10" w:type="dxa"/>
        </w:tblCellMar>
        <w:tblLook w:val="0000" w:firstRow="0" w:lastRow="0" w:firstColumn="0" w:lastColumn="0" w:noHBand="0" w:noVBand="0"/>
      </w:tblPr>
      <w:tblGrid>
        <w:gridCol w:w="9229"/>
        <w:gridCol w:w="1387"/>
      </w:tblGrid>
      <w:tr w:rsidR="00C26EBF" w14:paraId="1D92AA49" w14:textId="77777777" w:rsidTr="004B3610">
        <w:trPr>
          <w:trHeight w:val="285"/>
        </w:trPr>
        <w:tc>
          <w:tcPr>
            <w:tcW w:w="9229" w:type="dxa"/>
            <w:tcBorders>
              <w:top w:val="single" w:sz="4" w:space="0" w:color="4472C4"/>
              <w:left w:val="single" w:sz="4" w:space="0" w:color="4472C4"/>
              <w:bottom w:val="single" w:sz="4" w:space="0" w:color="4472C4"/>
            </w:tcBorders>
            <w:shd w:val="clear" w:color="auto" w:fill="4472C4"/>
            <w:noWrap/>
            <w:tcMar>
              <w:top w:w="0" w:type="dxa"/>
              <w:left w:w="108" w:type="dxa"/>
              <w:bottom w:w="0" w:type="dxa"/>
              <w:right w:w="108" w:type="dxa"/>
            </w:tcMar>
          </w:tcPr>
          <w:p w14:paraId="6B798EFD" w14:textId="77777777" w:rsidR="00C26EBF" w:rsidRDefault="00D7622E">
            <w:pPr>
              <w:suppressAutoHyphens w:val="0"/>
              <w:jc w:val="center"/>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Label</w:t>
            </w:r>
          </w:p>
        </w:tc>
        <w:tc>
          <w:tcPr>
            <w:tcW w:w="1387" w:type="dxa"/>
            <w:tcBorders>
              <w:top w:val="single" w:sz="4" w:space="0" w:color="4472C4"/>
              <w:bottom w:val="single" w:sz="4" w:space="0" w:color="4472C4"/>
              <w:right w:val="single" w:sz="4" w:space="0" w:color="4472C4"/>
            </w:tcBorders>
            <w:shd w:val="clear" w:color="auto" w:fill="4472C4"/>
            <w:noWrap/>
            <w:tcMar>
              <w:top w:w="0" w:type="dxa"/>
              <w:left w:w="108" w:type="dxa"/>
              <w:bottom w:w="0" w:type="dxa"/>
              <w:right w:w="108" w:type="dxa"/>
            </w:tcMar>
          </w:tcPr>
          <w:p w14:paraId="316F801D" w14:textId="07C2249D" w:rsidR="00C26EBF" w:rsidRDefault="00D7622E">
            <w:pPr>
              <w:suppressAutoHyphens w:val="0"/>
              <w:jc w:val="center"/>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Fait</w:t>
            </w:r>
            <w:r w:rsidR="0018101F">
              <w:rPr>
                <w:rFonts w:ascii="Calibri" w:eastAsia="Times New Roman" w:hAnsi="Calibri" w:cs="Calibri"/>
                <w:b/>
                <w:bCs/>
                <w:color w:val="000000"/>
                <w:sz w:val="22"/>
                <w:szCs w:val="22"/>
                <w:lang w:eastAsia="fr-FR"/>
              </w:rPr>
              <w:t> </w:t>
            </w:r>
            <w:r>
              <w:rPr>
                <w:rFonts w:ascii="Calibri" w:eastAsia="Times New Roman" w:hAnsi="Calibri" w:cs="Calibri"/>
                <w:b/>
                <w:bCs/>
                <w:color w:val="000000"/>
                <w:sz w:val="22"/>
                <w:szCs w:val="22"/>
                <w:lang w:eastAsia="fr-FR"/>
              </w:rPr>
              <w:t>? (</w:t>
            </w:r>
            <w:proofErr w:type="gramStart"/>
            <w:r>
              <w:rPr>
                <w:rFonts w:ascii="Calibri" w:eastAsia="Times New Roman" w:hAnsi="Calibri" w:cs="Calibri"/>
                <w:b/>
                <w:bCs/>
                <w:color w:val="000000"/>
                <w:sz w:val="22"/>
                <w:szCs w:val="22"/>
                <w:lang w:eastAsia="fr-FR"/>
              </w:rPr>
              <w:t>o</w:t>
            </w:r>
            <w:proofErr w:type="gramEnd"/>
            <w:r>
              <w:rPr>
                <w:rFonts w:ascii="Calibri" w:eastAsia="Times New Roman" w:hAnsi="Calibri" w:cs="Calibri"/>
                <w:b/>
                <w:bCs/>
                <w:color w:val="000000"/>
                <w:sz w:val="22"/>
                <w:szCs w:val="22"/>
                <w:lang w:eastAsia="fr-FR"/>
              </w:rPr>
              <w:t>/n)</w:t>
            </w:r>
          </w:p>
        </w:tc>
      </w:tr>
      <w:tr w:rsidR="00C26EBF" w14:paraId="2653E194"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1E9B6C84"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Toutes les cartes sont dans la partie</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4B9ECE0F"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F336316"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7B01B338" w14:textId="640A70B0"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différentes piles de cartes sont mélangé</w:t>
            </w:r>
            <w:r w:rsidR="006E2799">
              <w:rPr>
                <w:rFonts w:ascii="Calibri" w:eastAsia="Times New Roman" w:hAnsi="Calibri" w:cs="Calibri"/>
                <w:b/>
                <w:bCs/>
                <w:color w:val="000000"/>
                <w:sz w:val="22"/>
                <w:szCs w:val="22"/>
                <w:lang w:eastAsia="fr-FR"/>
              </w:rPr>
              <w:t>es</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0B455DFD"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0AC8A6D"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16D3B53" w14:textId="1D911425"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re</w:t>
            </w:r>
            <w:r w:rsidR="006E2799">
              <w:rPr>
                <w:rFonts w:ascii="Calibri" w:eastAsia="Times New Roman" w:hAnsi="Calibri" w:cs="Calibri"/>
                <w:b/>
                <w:bCs/>
                <w:color w:val="000000"/>
                <w:sz w:val="22"/>
                <w:szCs w:val="22"/>
                <w:lang w:eastAsia="fr-FR"/>
              </w:rPr>
              <w:t>ç</w:t>
            </w:r>
            <w:r>
              <w:rPr>
                <w:rFonts w:ascii="Calibri" w:eastAsia="Times New Roman" w:hAnsi="Calibri" w:cs="Calibri"/>
                <w:b/>
                <w:bCs/>
                <w:color w:val="000000"/>
                <w:sz w:val="22"/>
                <w:szCs w:val="22"/>
                <w:lang w:eastAsia="fr-FR"/>
              </w:rPr>
              <w:t>oivent une carte "apprenti" au début de la partie</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0689D492"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97A2FCC"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64769F1"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peuvent voir les 5 premières cartes bâtiments</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1CB7FD39"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F31BED5"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3F8898E0"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peuvent voir les 5 premières cartes ouvriers</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65D953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09DA75C"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3272F494" w14:textId="68B09500"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re</w:t>
            </w:r>
            <w:r w:rsidR="006E2799">
              <w:rPr>
                <w:rFonts w:ascii="Calibri" w:eastAsia="Times New Roman" w:hAnsi="Calibri" w:cs="Calibri"/>
                <w:b/>
                <w:bCs/>
                <w:color w:val="000000"/>
                <w:sz w:val="22"/>
                <w:szCs w:val="22"/>
                <w:lang w:eastAsia="fr-FR"/>
              </w:rPr>
              <w:t>ç</w:t>
            </w:r>
            <w:r>
              <w:rPr>
                <w:rFonts w:ascii="Calibri" w:eastAsia="Times New Roman" w:hAnsi="Calibri" w:cs="Calibri"/>
                <w:b/>
                <w:bCs/>
                <w:color w:val="000000"/>
                <w:sz w:val="22"/>
                <w:szCs w:val="22"/>
                <w:lang w:eastAsia="fr-FR"/>
              </w:rPr>
              <w:t xml:space="preserve">oivent 10 écus en début de partie </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7F1DADB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69D275B"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B2A4DAA" w14:textId="3F6DB116" w:rsidR="00C26EBF" w:rsidRDefault="00F46AB4">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À</w:t>
            </w:r>
            <w:r w:rsidR="00D7622E">
              <w:rPr>
                <w:rFonts w:ascii="Calibri" w:eastAsia="Times New Roman" w:hAnsi="Calibri" w:cs="Calibri"/>
                <w:b/>
                <w:bCs/>
                <w:color w:val="000000"/>
                <w:sz w:val="22"/>
                <w:szCs w:val="22"/>
                <w:lang w:eastAsia="fr-FR"/>
              </w:rPr>
              <w:t xml:space="preserve"> chaque début de tour, les joueurs ont 3 actions</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10F2330D"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65785C8"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45FB9949"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ouvrir un chantier</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60346D72"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512562D"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6B41B8D"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recruter un ouvrier</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691DE84"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F72CB63"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3B80EFAA"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envoyer travailler un ouvrier</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C77152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D5E5BA1"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51F16F7A"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envoyer travailler plusieurs ouvriers contre le bon nombre d'actions</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364E8558"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0DE0BBF"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7EE2773"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prendre un ou plusieurs écus</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766C3945"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05E22F88"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517565A5"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acheter une action</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1FC93AD1"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9C209E7"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1463272" w14:textId="218DEF00" w:rsidR="00C26EBF" w:rsidRDefault="006E2799">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À</w:t>
            </w:r>
            <w:r w:rsidR="00D7622E">
              <w:rPr>
                <w:rFonts w:ascii="Calibri" w:eastAsia="Times New Roman" w:hAnsi="Calibri" w:cs="Calibri"/>
                <w:b/>
                <w:bCs/>
                <w:color w:val="000000"/>
                <w:sz w:val="22"/>
                <w:szCs w:val="22"/>
                <w:lang w:eastAsia="fr-FR"/>
              </w:rPr>
              <w:t xml:space="preserve"> la fin d'un chantier, le joueur peut récupérer ses ouvriers ainsi que les écus gagnés</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0D0A288B"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E87B309"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0402BF9C"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machines fonctionnent</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87D6B3B"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1D664D0"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36EC632C" w14:textId="69AFD084"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 xml:space="preserve">La partie se termine dès qu'un joueur à 17 </w:t>
            </w:r>
            <w:proofErr w:type="gramStart"/>
            <w:r>
              <w:rPr>
                <w:rFonts w:ascii="Calibri" w:eastAsia="Times New Roman" w:hAnsi="Calibri" w:cs="Calibri"/>
                <w:b/>
                <w:bCs/>
                <w:color w:val="000000"/>
                <w:sz w:val="22"/>
                <w:szCs w:val="22"/>
                <w:lang w:eastAsia="fr-FR"/>
              </w:rPr>
              <w:t>point</w:t>
            </w:r>
            <w:proofErr w:type="gramEnd"/>
            <w:r>
              <w:rPr>
                <w:rFonts w:ascii="Calibri" w:eastAsia="Times New Roman" w:hAnsi="Calibri" w:cs="Calibri"/>
                <w:b/>
                <w:bCs/>
                <w:color w:val="000000"/>
                <w:sz w:val="22"/>
                <w:szCs w:val="22"/>
                <w:lang w:eastAsia="fr-FR"/>
              </w:rPr>
              <w:t xml:space="preserve"> de victoire sans les écus</w:t>
            </w:r>
          </w:p>
        </w:tc>
        <w:tc>
          <w:tcPr>
            <w:tcW w:w="1387"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5A54F0D"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4D4A6106" w14:textId="77777777" w:rsidTr="004B3610">
        <w:trPr>
          <w:trHeight w:val="285"/>
        </w:trPr>
        <w:tc>
          <w:tcPr>
            <w:tcW w:w="9229"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8E65728" w14:textId="18DF4799"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On ajoute les points de victoire obtenu</w:t>
            </w:r>
            <w:r w:rsidR="006E2799">
              <w:rPr>
                <w:rFonts w:ascii="Calibri" w:eastAsia="Times New Roman" w:hAnsi="Calibri" w:cs="Calibri"/>
                <w:b/>
                <w:bCs/>
                <w:color w:val="000000"/>
                <w:sz w:val="22"/>
                <w:szCs w:val="22"/>
                <w:lang w:eastAsia="fr-FR"/>
              </w:rPr>
              <w:t>e</w:t>
            </w:r>
            <w:r>
              <w:rPr>
                <w:rFonts w:ascii="Calibri" w:eastAsia="Times New Roman" w:hAnsi="Calibri" w:cs="Calibri"/>
                <w:b/>
                <w:bCs/>
                <w:color w:val="000000"/>
                <w:sz w:val="22"/>
                <w:szCs w:val="22"/>
                <w:lang w:eastAsia="fr-FR"/>
              </w:rPr>
              <w:t xml:space="preserve"> par les écus</w:t>
            </w:r>
          </w:p>
        </w:tc>
        <w:tc>
          <w:tcPr>
            <w:tcW w:w="1387"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7AA59F9"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bl>
    <w:p w14:paraId="39790C88" w14:textId="77777777" w:rsidR="00C26EBF" w:rsidRDefault="00C26EBF"/>
    <w:p w14:paraId="73E27FB7" w14:textId="77777777" w:rsidR="00C26EBF" w:rsidRDefault="00D7622E">
      <w:pPr>
        <w:pStyle w:val="Titre4"/>
      </w:pPr>
      <w:r>
        <w:tab/>
      </w:r>
      <w:r>
        <w:tab/>
      </w:r>
      <w:r>
        <w:tab/>
        <w:t>Antiquité</w:t>
      </w:r>
    </w:p>
    <w:p w14:paraId="534A862B" w14:textId="77777777" w:rsidR="00C26EBF" w:rsidRDefault="00C26EBF"/>
    <w:tbl>
      <w:tblPr>
        <w:tblW w:w="10800" w:type="dxa"/>
        <w:tblInd w:w="-586" w:type="dxa"/>
        <w:tblCellMar>
          <w:left w:w="10" w:type="dxa"/>
          <w:right w:w="10" w:type="dxa"/>
        </w:tblCellMar>
        <w:tblLook w:val="0000" w:firstRow="0" w:lastRow="0" w:firstColumn="0" w:lastColumn="0" w:noHBand="0" w:noVBand="0"/>
      </w:tblPr>
      <w:tblGrid>
        <w:gridCol w:w="8380"/>
        <w:gridCol w:w="2420"/>
      </w:tblGrid>
      <w:tr w:rsidR="00C26EBF" w14:paraId="3543F86B" w14:textId="77777777" w:rsidTr="004B3610">
        <w:trPr>
          <w:trHeight w:val="300"/>
        </w:trPr>
        <w:tc>
          <w:tcPr>
            <w:tcW w:w="8380" w:type="dxa"/>
            <w:tcBorders>
              <w:top w:val="single" w:sz="4" w:space="0" w:color="4472C4"/>
              <w:left w:val="single" w:sz="4" w:space="0" w:color="4472C4"/>
              <w:bottom w:val="single" w:sz="4" w:space="0" w:color="4472C4"/>
            </w:tcBorders>
            <w:shd w:val="clear" w:color="auto" w:fill="4472C4"/>
            <w:noWrap/>
            <w:tcMar>
              <w:top w:w="0" w:type="dxa"/>
              <w:left w:w="108" w:type="dxa"/>
              <w:bottom w:w="0" w:type="dxa"/>
              <w:right w:w="108" w:type="dxa"/>
            </w:tcMar>
          </w:tcPr>
          <w:p w14:paraId="6D09EEAB" w14:textId="77777777" w:rsidR="00C26EBF" w:rsidRDefault="00D7622E">
            <w:pPr>
              <w:suppressAutoHyphens w:val="0"/>
              <w:jc w:val="center"/>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Label</w:t>
            </w:r>
          </w:p>
        </w:tc>
        <w:tc>
          <w:tcPr>
            <w:tcW w:w="2420" w:type="dxa"/>
            <w:tcBorders>
              <w:top w:val="single" w:sz="4" w:space="0" w:color="4472C4"/>
              <w:bottom w:val="single" w:sz="4" w:space="0" w:color="4472C4"/>
              <w:right w:val="single" w:sz="4" w:space="0" w:color="4472C4"/>
            </w:tcBorders>
            <w:shd w:val="clear" w:color="auto" w:fill="4472C4"/>
            <w:noWrap/>
            <w:tcMar>
              <w:top w:w="0" w:type="dxa"/>
              <w:left w:w="108" w:type="dxa"/>
              <w:bottom w:w="0" w:type="dxa"/>
              <w:right w:w="108" w:type="dxa"/>
            </w:tcMar>
          </w:tcPr>
          <w:p w14:paraId="3116082A" w14:textId="77777777" w:rsidR="00C26EBF" w:rsidRDefault="00D7622E">
            <w:pPr>
              <w:suppressAutoHyphens w:val="0"/>
              <w:jc w:val="center"/>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Fait ? (</w:t>
            </w:r>
            <w:proofErr w:type="gramStart"/>
            <w:r>
              <w:rPr>
                <w:rFonts w:ascii="Calibri" w:eastAsia="Times New Roman" w:hAnsi="Calibri" w:cs="Calibri"/>
                <w:b/>
                <w:bCs/>
                <w:color w:val="000000"/>
                <w:sz w:val="22"/>
                <w:szCs w:val="22"/>
                <w:lang w:eastAsia="fr-FR"/>
              </w:rPr>
              <w:t>o</w:t>
            </w:r>
            <w:proofErr w:type="gramEnd"/>
            <w:r>
              <w:rPr>
                <w:rFonts w:ascii="Calibri" w:eastAsia="Times New Roman" w:hAnsi="Calibri" w:cs="Calibri"/>
                <w:b/>
                <w:bCs/>
                <w:color w:val="000000"/>
                <w:sz w:val="22"/>
                <w:szCs w:val="22"/>
                <w:lang w:eastAsia="fr-FR"/>
              </w:rPr>
              <w:t>/n)</w:t>
            </w:r>
          </w:p>
        </w:tc>
      </w:tr>
      <w:tr w:rsidR="00C26EBF" w14:paraId="74118D1F"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0B9DED74"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Toutes les cartes sont dans la partie</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44AB20AE"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1BD54EE"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605FDD43" w14:textId="0ED7408C"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différentes piles de cartes sont mélangé</w:t>
            </w:r>
            <w:r w:rsidR="006E2799">
              <w:rPr>
                <w:rFonts w:ascii="Calibri" w:eastAsia="Times New Roman" w:hAnsi="Calibri" w:cs="Calibri"/>
                <w:b/>
                <w:bCs/>
                <w:color w:val="000000"/>
                <w:sz w:val="22"/>
                <w:szCs w:val="22"/>
                <w:lang w:eastAsia="fr-FR"/>
              </w:rPr>
              <w:t>es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8B84F0C"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699AF609"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476FF292" w14:textId="16FDEA61"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re</w:t>
            </w:r>
            <w:r w:rsidR="006E2799">
              <w:rPr>
                <w:rFonts w:ascii="Calibri" w:eastAsia="Times New Roman" w:hAnsi="Calibri" w:cs="Calibri"/>
                <w:b/>
                <w:bCs/>
                <w:color w:val="000000"/>
                <w:sz w:val="22"/>
                <w:szCs w:val="22"/>
                <w:lang w:eastAsia="fr-FR"/>
              </w:rPr>
              <w:t>ç</w:t>
            </w:r>
            <w:r>
              <w:rPr>
                <w:rFonts w:ascii="Calibri" w:eastAsia="Times New Roman" w:hAnsi="Calibri" w:cs="Calibri"/>
                <w:b/>
                <w:bCs/>
                <w:color w:val="000000"/>
                <w:sz w:val="22"/>
                <w:szCs w:val="22"/>
                <w:lang w:eastAsia="fr-FR"/>
              </w:rPr>
              <w:t>oivent une carte "apprenti" au début de la partie</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CB9A927"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3AA657E"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78DDB24C"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peuvent voir les 5 premières cartes bâtiments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6C0E178D"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709F3D84"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6B049AEA"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peuvent voir les 5 premières cartes ouvriers</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AB804DC"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0B87A1B"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807E9BD" w14:textId="72D3F946"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peuvent voir la première carte des Esclaves, Outils, Emprunts et Université</w:t>
            </w:r>
            <w:r w:rsidR="006E2799">
              <w:rPr>
                <w:rFonts w:ascii="Calibri" w:eastAsia="Times New Roman" w:hAnsi="Calibri" w:cs="Calibri"/>
                <w:b/>
                <w:bCs/>
                <w:color w:val="000000"/>
                <w:sz w:val="22"/>
                <w:szCs w:val="22"/>
                <w:lang w:eastAsia="fr-FR"/>
              </w:rPr>
              <w:t>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29ECA01"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5373B74C"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30312D4F" w14:textId="17CEC742"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joueurs re</w:t>
            </w:r>
            <w:r w:rsidR="006E2799">
              <w:rPr>
                <w:rFonts w:ascii="Calibri" w:eastAsia="Times New Roman" w:hAnsi="Calibri" w:cs="Calibri"/>
                <w:b/>
                <w:bCs/>
                <w:color w:val="000000"/>
                <w:sz w:val="22"/>
                <w:szCs w:val="22"/>
                <w:lang w:eastAsia="fr-FR"/>
              </w:rPr>
              <w:t>ç</w:t>
            </w:r>
            <w:r>
              <w:rPr>
                <w:rFonts w:ascii="Calibri" w:eastAsia="Times New Roman" w:hAnsi="Calibri" w:cs="Calibri"/>
                <w:b/>
                <w:bCs/>
                <w:color w:val="000000"/>
                <w:sz w:val="22"/>
                <w:szCs w:val="22"/>
                <w:lang w:eastAsia="fr-FR"/>
              </w:rPr>
              <w:t xml:space="preserve">oivent 10 sesterces en début de partie </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69A3FED2"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117E5099"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194BC5DD" w14:textId="2D22D947" w:rsidR="00C26EBF" w:rsidRDefault="00F46AB4">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À</w:t>
            </w:r>
            <w:r w:rsidR="00D7622E">
              <w:rPr>
                <w:rFonts w:ascii="Calibri" w:eastAsia="Times New Roman" w:hAnsi="Calibri" w:cs="Calibri"/>
                <w:b/>
                <w:bCs/>
                <w:color w:val="000000"/>
                <w:sz w:val="22"/>
                <w:szCs w:val="22"/>
                <w:lang w:eastAsia="fr-FR"/>
              </w:rPr>
              <w:t xml:space="preserve"> chaque début de tour, les joueurs ont 3 actions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0AF26E4E"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1494F3BA"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35E6C224"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ouvrir un chantier</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0B2C0A2"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3E80E473"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3156D733"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recruter un ouvrier</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6B8A94F1"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42251DB6"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1C8F634"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réaliser un investissement</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459A0E58" w14:textId="490ED808"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Non</w:t>
            </w:r>
            <w:r w:rsidR="006E2799">
              <w:rPr>
                <w:rFonts w:ascii="Calibri" w:eastAsia="Times New Roman" w:hAnsi="Calibri" w:cs="Calibri"/>
                <w:color w:val="000000"/>
                <w:sz w:val="22"/>
                <w:szCs w:val="22"/>
                <w:lang w:eastAsia="fr-FR"/>
              </w:rPr>
              <w:t>,</w:t>
            </w:r>
            <w:r>
              <w:rPr>
                <w:rFonts w:ascii="Calibri" w:eastAsia="Times New Roman" w:hAnsi="Calibri" w:cs="Calibri"/>
                <w:color w:val="000000"/>
                <w:sz w:val="22"/>
                <w:szCs w:val="22"/>
                <w:lang w:eastAsia="fr-FR"/>
              </w:rPr>
              <w:t xml:space="preserve"> car pas fonctionnel</w:t>
            </w:r>
          </w:p>
        </w:tc>
      </w:tr>
      <w:tr w:rsidR="00C26EBF" w14:paraId="3104CCF8"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4F19D7F"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envoyer travailler un ouvrier</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6433C476"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4F914F23"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2038015D"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envoyer travailler plusieurs ouvriers contre le bon nombre d'actions</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1F991A4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693C6770"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1495C08B"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prendre un ou plusieurs sesterces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0084B45"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43514438"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4D591791"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 joueur peut acheter une action</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6DE9F462"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2B4C0E57"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1FB2F27C" w14:textId="477EE1F8" w:rsidR="00C26EBF" w:rsidRDefault="006E2799">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À</w:t>
            </w:r>
            <w:r w:rsidR="00D7622E">
              <w:rPr>
                <w:rFonts w:ascii="Calibri" w:eastAsia="Times New Roman" w:hAnsi="Calibri" w:cs="Calibri"/>
                <w:b/>
                <w:bCs/>
                <w:color w:val="000000"/>
                <w:sz w:val="22"/>
                <w:szCs w:val="22"/>
                <w:lang w:eastAsia="fr-FR"/>
              </w:rPr>
              <w:t xml:space="preserve"> la fin d'un chantier, le joueur peut récupérer ses ouvriers ainsi que les sesterces gagnés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2F0D463B"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4C6BBA24"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1FCEEF55" w14:textId="77777777"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Les machines fonctionnent</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60C04D8B"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1EB7532D"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5BD0DF74" w14:textId="09DCB4A5"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La partie se termine dès qu'un joueur à 17 point</w:t>
            </w:r>
            <w:r w:rsidR="000308A2">
              <w:rPr>
                <w:rFonts w:ascii="Calibri" w:eastAsia="Times New Roman" w:hAnsi="Calibri" w:cs="Calibri"/>
                <w:b/>
                <w:bCs/>
                <w:color w:val="000000"/>
                <w:sz w:val="22"/>
                <w:szCs w:val="22"/>
                <w:lang w:eastAsia="fr-FR"/>
              </w:rPr>
              <w:t>s</w:t>
            </w:r>
            <w:r>
              <w:rPr>
                <w:rFonts w:ascii="Calibri" w:eastAsia="Times New Roman" w:hAnsi="Calibri" w:cs="Calibri"/>
                <w:b/>
                <w:bCs/>
                <w:color w:val="000000"/>
                <w:sz w:val="22"/>
                <w:szCs w:val="22"/>
                <w:lang w:eastAsia="fr-FR"/>
              </w:rPr>
              <w:t xml:space="preserve"> de victoire sans les sesterces</w:t>
            </w:r>
          </w:p>
        </w:tc>
        <w:tc>
          <w:tcPr>
            <w:tcW w:w="2420" w:type="dxa"/>
            <w:tcBorders>
              <w:top w:val="single" w:sz="4" w:space="0" w:color="8EAADB"/>
              <w:left w:val="single" w:sz="4" w:space="0" w:color="8EAADB"/>
              <w:bottom w:val="single" w:sz="4" w:space="0" w:color="8EAADB"/>
              <w:right w:val="single" w:sz="4" w:space="0" w:color="8EAADB"/>
            </w:tcBorders>
            <w:shd w:val="clear" w:color="auto" w:fill="auto"/>
            <w:noWrap/>
            <w:tcMar>
              <w:top w:w="0" w:type="dxa"/>
              <w:left w:w="108" w:type="dxa"/>
              <w:bottom w:w="0" w:type="dxa"/>
              <w:right w:w="108" w:type="dxa"/>
            </w:tcMar>
          </w:tcPr>
          <w:p w14:paraId="77193FF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r w:rsidR="00C26EBF" w14:paraId="2D991074" w14:textId="77777777" w:rsidTr="004B3610">
        <w:trPr>
          <w:trHeight w:val="300"/>
        </w:trPr>
        <w:tc>
          <w:tcPr>
            <w:tcW w:w="838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79FEAF99" w14:textId="00EBD0E3" w:rsidR="00C26EBF" w:rsidRDefault="00D7622E">
            <w:pPr>
              <w:suppressAutoHyphens w:val="0"/>
              <w:textAlignment w:val="auto"/>
              <w:rPr>
                <w:rFonts w:ascii="Calibri" w:eastAsia="Times New Roman" w:hAnsi="Calibri" w:cs="Calibri"/>
                <w:b/>
                <w:bCs/>
                <w:color w:val="000000"/>
                <w:sz w:val="22"/>
                <w:szCs w:val="22"/>
                <w:lang w:eastAsia="fr-FR"/>
              </w:rPr>
            </w:pPr>
            <w:r>
              <w:rPr>
                <w:rFonts w:ascii="Calibri" w:eastAsia="Times New Roman" w:hAnsi="Calibri" w:cs="Calibri"/>
                <w:b/>
                <w:bCs/>
                <w:color w:val="000000"/>
                <w:sz w:val="22"/>
                <w:szCs w:val="22"/>
                <w:lang w:eastAsia="fr-FR"/>
              </w:rPr>
              <w:t>On ajoute les points de victoire obtenu</w:t>
            </w:r>
            <w:r w:rsidR="006E2799">
              <w:rPr>
                <w:rFonts w:ascii="Calibri" w:eastAsia="Times New Roman" w:hAnsi="Calibri" w:cs="Calibri"/>
                <w:b/>
                <w:bCs/>
                <w:color w:val="000000"/>
                <w:sz w:val="22"/>
                <w:szCs w:val="22"/>
                <w:lang w:eastAsia="fr-FR"/>
              </w:rPr>
              <w:t>e</w:t>
            </w:r>
            <w:r>
              <w:rPr>
                <w:rFonts w:ascii="Calibri" w:eastAsia="Times New Roman" w:hAnsi="Calibri" w:cs="Calibri"/>
                <w:b/>
                <w:bCs/>
                <w:color w:val="000000"/>
                <w:sz w:val="22"/>
                <w:szCs w:val="22"/>
                <w:lang w:eastAsia="fr-FR"/>
              </w:rPr>
              <w:t xml:space="preserve"> par les sesterces</w:t>
            </w:r>
          </w:p>
        </w:tc>
        <w:tc>
          <w:tcPr>
            <w:tcW w:w="2420" w:type="dxa"/>
            <w:tcBorders>
              <w:top w:val="single" w:sz="4" w:space="0" w:color="8EAADB"/>
              <w:left w:val="single" w:sz="4" w:space="0" w:color="8EAADB"/>
              <w:bottom w:val="single" w:sz="4" w:space="0" w:color="8EAADB"/>
              <w:right w:val="single" w:sz="4" w:space="0" w:color="8EAADB"/>
            </w:tcBorders>
            <w:shd w:val="clear" w:color="auto" w:fill="D9E2F3"/>
            <w:noWrap/>
            <w:tcMar>
              <w:top w:w="0" w:type="dxa"/>
              <w:left w:w="108" w:type="dxa"/>
              <w:bottom w:w="0" w:type="dxa"/>
              <w:right w:w="108" w:type="dxa"/>
            </w:tcMar>
          </w:tcPr>
          <w:p w14:paraId="3AA38103" w14:textId="77777777" w:rsidR="00C26EBF" w:rsidRDefault="00D7622E">
            <w:pPr>
              <w:suppressAutoHyphens w:val="0"/>
              <w:textAlignment w:val="auto"/>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Oui</w:t>
            </w:r>
          </w:p>
        </w:tc>
      </w:tr>
    </w:tbl>
    <w:p w14:paraId="64190D1A" w14:textId="77777777" w:rsidR="00C26EBF" w:rsidRDefault="00C26EBF"/>
    <w:p w14:paraId="2FE44B7A" w14:textId="77777777" w:rsidR="004B3610" w:rsidRDefault="004B3610" w:rsidP="004B3610">
      <w:pPr>
        <w:pStyle w:val="Titre1"/>
      </w:pPr>
      <w:bookmarkStart w:id="18" w:name="_Toc60587956"/>
      <w:r>
        <w:lastRenderedPageBreak/>
        <w:t>Introduction</w:t>
      </w:r>
      <w:bookmarkEnd w:id="18"/>
    </w:p>
    <w:p w14:paraId="64305AA4" w14:textId="02FC516F" w:rsidR="004B3610" w:rsidRDefault="004B3610" w:rsidP="00796BB9">
      <w:pPr>
        <w:ind w:firstLine="720"/>
      </w:pPr>
      <w:r>
        <w:t xml:space="preserve">Afin de créer un service en ligne, soit client/server, nous avons créé 3 modules, alors que l’ancienne version était seulement un seul module contenant </w:t>
      </w:r>
      <w:proofErr w:type="spellStart"/>
      <w:r>
        <w:t>tou</w:t>
      </w:r>
      <w:r w:rsidR="000308A2">
        <w:t>t</w:t>
      </w:r>
      <w:proofErr w:type="spellEnd"/>
      <w:r>
        <w:t xml:space="preserve"> les classes.</w:t>
      </w:r>
    </w:p>
    <w:p w14:paraId="2E121ED2" w14:textId="20A0C9B2" w:rsidR="004B3610" w:rsidRPr="00726161" w:rsidRDefault="008C507F" w:rsidP="004B3610">
      <w:pPr>
        <w:pStyle w:val="Sansinterligne"/>
      </w:pPr>
      <w:r>
        <w:rPr>
          <w:noProof/>
        </w:rPr>
        <w:drawing>
          <wp:inline distT="0" distB="0" distL="0" distR="0" wp14:anchorId="53666B6F" wp14:editId="1B345CE4">
            <wp:extent cx="2103120" cy="9753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120" cy="975360"/>
                    </a:xfrm>
                    <a:prstGeom prst="rect">
                      <a:avLst/>
                    </a:prstGeom>
                    <a:noFill/>
                  </pic:spPr>
                </pic:pic>
              </a:graphicData>
            </a:graphic>
          </wp:inline>
        </w:drawing>
      </w:r>
    </w:p>
    <w:p w14:paraId="08351E95" w14:textId="104CB451" w:rsidR="004B3610" w:rsidRDefault="004B3610" w:rsidP="00796BB9">
      <w:pPr>
        <w:ind w:firstLine="720"/>
      </w:pPr>
      <w:r>
        <w:t>Le module client qui contient seulement les fonctionnements coté</w:t>
      </w:r>
      <w:r w:rsidR="00F46AB4">
        <w:t>s</w:t>
      </w:r>
      <w:r>
        <w:t xml:space="preserve"> client (connexion vers server, stratégie, etc…), le module server qui contient seulement les fonctionnalités du server (Partie, </w:t>
      </w:r>
      <w:proofErr w:type="spellStart"/>
      <w:r>
        <w:t>MoteurTMP</w:t>
      </w:r>
      <w:proofErr w:type="spellEnd"/>
      <w:r>
        <w:t>, etc…) et le module commun qui possède des fonctionnalités commune</w:t>
      </w:r>
      <w:r w:rsidR="000308A2">
        <w:t>s</w:t>
      </w:r>
      <w:r>
        <w:t xml:space="preserve"> client/server.</w:t>
      </w:r>
    </w:p>
    <w:p w14:paraId="78E2E7C2" w14:textId="77777777" w:rsidR="004B3610" w:rsidRDefault="004B3610" w:rsidP="00796BB9">
      <w:pPr>
        <w:ind w:firstLine="720"/>
      </w:pPr>
      <w:r>
        <w:t>Le module server dépend du module commun et le module client dépend du module commun.</w:t>
      </w:r>
    </w:p>
    <w:p w14:paraId="33E1EF12" w14:textId="5F91997F" w:rsidR="004B3610" w:rsidRDefault="004B3610" w:rsidP="004B3610">
      <w:r>
        <w:t>De plus, des fonctionnalités existantes ont été modifié</w:t>
      </w:r>
      <w:r w:rsidR="000308A2">
        <w:t>es</w:t>
      </w:r>
      <w:r>
        <w:t xml:space="preserve"> ou supprimé</w:t>
      </w:r>
      <w:r w:rsidR="000308A2">
        <w:t>es</w:t>
      </w:r>
      <w:r>
        <w:t xml:space="preserve"> et de nouvelles fonctionnalités ont été ajout</w:t>
      </w:r>
      <w:r w:rsidR="00F46AB4">
        <w:t>ées</w:t>
      </w:r>
      <w:r>
        <w:t xml:space="preserve">. </w:t>
      </w:r>
    </w:p>
    <w:p w14:paraId="096C92AA" w14:textId="77777777" w:rsidR="004B3610" w:rsidRDefault="004B3610" w:rsidP="004B3610"/>
    <w:p w14:paraId="24366473" w14:textId="77777777" w:rsidR="004B3610" w:rsidRPr="003B202E" w:rsidRDefault="004B3610" w:rsidP="004B3610">
      <w:pPr>
        <w:pStyle w:val="Titre1"/>
      </w:pPr>
      <w:bookmarkStart w:id="19" w:name="_Toc60581920"/>
      <w:bookmarkStart w:id="20" w:name="_Toc60587957"/>
      <w:r w:rsidRPr="002665C4">
        <w:t>Commun</w:t>
      </w:r>
      <w:bookmarkEnd w:id="19"/>
      <w:bookmarkEnd w:id="20"/>
    </w:p>
    <w:p w14:paraId="55B859F5" w14:textId="77777777" w:rsidR="004B3610" w:rsidRDefault="004B3610" w:rsidP="00796BB9">
      <w:pPr>
        <w:ind w:firstLine="720"/>
        <w:jc w:val="both"/>
      </w:pPr>
      <w:r>
        <w:t>Le module commun permet de centraliser les fonctionnalités communes du client et du server afin d’éviter des duplications de code inutile.</w:t>
      </w:r>
    </w:p>
    <w:p w14:paraId="1C5FDF1A" w14:textId="77777777" w:rsidR="004B3610" w:rsidRDefault="004B3610" w:rsidP="004B3610">
      <w:pPr>
        <w:jc w:val="both"/>
      </w:pPr>
    </w:p>
    <w:p w14:paraId="24FEACC8" w14:textId="77777777" w:rsidR="004B3610" w:rsidRDefault="004B3610" w:rsidP="00796BB9">
      <w:pPr>
        <w:pStyle w:val="Titre2"/>
        <w:ind w:firstLine="720"/>
      </w:pPr>
      <w:bookmarkStart w:id="21" w:name="_Toc60581921"/>
      <w:bookmarkStart w:id="22" w:name="_Toc60587958"/>
      <w:r>
        <w:t>Package carte</w:t>
      </w:r>
      <w:bookmarkEnd w:id="21"/>
      <w:bookmarkEnd w:id="22"/>
    </w:p>
    <w:p w14:paraId="5937414F" w14:textId="5F9E8E49" w:rsidR="004B3610" w:rsidRDefault="004B3610" w:rsidP="004B3610">
      <w:pPr>
        <w:ind w:firstLine="720"/>
        <w:jc w:val="both"/>
      </w:pPr>
      <w:r>
        <w:t>Le package carte possède des class qui concerne les Cartes afin de représenter des cartes jouables au cours d’une partie. Après l’évolution du projet, des cartes ont été rajouté</w:t>
      </w:r>
      <w:r w:rsidR="000308A2">
        <w:t>es</w:t>
      </w:r>
      <w:r>
        <w:t xml:space="preserve"> comme </w:t>
      </w:r>
      <w:proofErr w:type="spellStart"/>
      <w:r>
        <w:rPr>
          <w:i/>
          <w:iCs/>
        </w:rPr>
        <w:t>CarteEsclave</w:t>
      </w:r>
      <w:proofErr w:type="spellEnd"/>
      <w:r>
        <w:rPr>
          <w:i/>
          <w:iCs/>
        </w:rPr>
        <w:t xml:space="preserve">, </w:t>
      </w:r>
      <w:proofErr w:type="spellStart"/>
      <w:r>
        <w:rPr>
          <w:i/>
          <w:iCs/>
        </w:rPr>
        <w:t>CarteUniversité</w:t>
      </w:r>
      <w:proofErr w:type="spellEnd"/>
      <w:r>
        <w:rPr>
          <w:i/>
          <w:iCs/>
        </w:rPr>
        <w:t xml:space="preserve">, </w:t>
      </w:r>
      <w:proofErr w:type="spellStart"/>
      <w:r>
        <w:rPr>
          <w:i/>
          <w:iCs/>
        </w:rPr>
        <w:t>CarteEmprunt</w:t>
      </w:r>
      <w:proofErr w:type="spellEnd"/>
      <w:r>
        <w:rPr>
          <w:i/>
          <w:iCs/>
        </w:rPr>
        <w:t xml:space="preserve">, </w:t>
      </w:r>
      <w:proofErr w:type="spellStart"/>
      <w:r>
        <w:rPr>
          <w:i/>
          <w:iCs/>
        </w:rPr>
        <w:t>CarteOutils</w:t>
      </w:r>
      <w:proofErr w:type="spellEnd"/>
      <w:r>
        <w:t xml:space="preserve">. De plus, la classe </w:t>
      </w:r>
      <w:proofErr w:type="spellStart"/>
      <w:r w:rsidRPr="00F1025C">
        <w:rPr>
          <w:i/>
          <w:iCs/>
        </w:rPr>
        <w:t>CarteRessource</w:t>
      </w:r>
      <w:proofErr w:type="spellEnd"/>
      <w:r>
        <w:t xml:space="preserve"> a été rajouté</w:t>
      </w:r>
      <w:r w:rsidR="000308A2">
        <w:t>e</w:t>
      </w:r>
      <w:r>
        <w:t xml:space="preserve"> afin de regrouper les cartes ayant des fonctionnalités au</w:t>
      </w:r>
      <w:r w:rsidR="000308A2">
        <w:t>x</w:t>
      </w:r>
      <w:r>
        <w:t xml:space="preserve"> tours des ressources. Nous pouvons noter que le package </w:t>
      </w:r>
      <w:proofErr w:type="spellStart"/>
      <w:proofErr w:type="gramStart"/>
      <w:r w:rsidRPr="00B11831">
        <w:rPr>
          <w:i/>
          <w:iCs/>
        </w:rPr>
        <w:t>carte.cartesPresente</w:t>
      </w:r>
      <w:proofErr w:type="spellEnd"/>
      <w:proofErr w:type="gramEnd"/>
      <w:r>
        <w:t xml:space="preserve"> a été ajouté.</w:t>
      </w:r>
    </w:p>
    <w:p w14:paraId="52C68936" w14:textId="77777777" w:rsidR="008C507F" w:rsidRDefault="008C507F" w:rsidP="004B3610">
      <w:pPr>
        <w:ind w:firstLine="720"/>
        <w:jc w:val="both"/>
      </w:pPr>
    </w:p>
    <w:p w14:paraId="35CF7FF8" w14:textId="258AB2C9" w:rsidR="008C507F" w:rsidRDefault="008C507F" w:rsidP="008C507F">
      <w:pPr>
        <w:jc w:val="center"/>
      </w:pPr>
      <w:bookmarkStart w:id="23" w:name="_Toc60581922"/>
      <w:r>
        <w:rPr>
          <w:noProof/>
        </w:rPr>
        <w:drawing>
          <wp:inline distT="0" distB="0" distL="0" distR="0" wp14:anchorId="00DEBC8A" wp14:editId="185C6D7D">
            <wp:extent cx="4024313" cy="4366766"/>
            <wp:effectExtent l="19050" t="19050" r="14605" b="152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9954" cy="4448844"/>
                    </a:xfrm>
                    <a:prstGeom prst="rect">
                      <a:avLst/>
                    </a:prstGeom>
                    <a:ln>
                      <a:solidFill>
                        <a:schemeClr val="bg1"/>
                      </a:solidFill>
                    </a:ln>
                  </pic:spPr>
                </pic:pic>
              </a:graphicData>
            </a:graphic>
          </wp:inline>
        </w:drawing>
      </w:r>
    </w:p>
    <w:p w14:paraId="54F99E83" w14:textId="77777777" w:rsidR="008C507F" w:rsidRDefault="008C507F" w:rsidP="008C507F"/>
    <w:p w14:paraId="728D24D4" w14:textId="4C6E12AE" w:rsidR="004B3610" w:rsidRDefault="004B3610" w:rsidP="00796BB9">
      <w:pPr>
        <w:pStyle w:val="Titre2"/>
        <w:ind w:firstLine="708"/>
      </w:pPr>
      <w:bookmarkStart w:id="24" w:name="_Toc60587959"/>
      <w:r>
        <w:lastRenderedPageBreak/>
        <w:t xml:space="preserve">Package </w:t>
      </w:r>
      <w:proofErr w:type="spellStart"/>
      <w:proofErr w:type="gramStart"/>
      <w:r>
        <w:t>carte.cartesPresente</w:t>
      </w:r>
      <w:bookmarkEnd w:id="23"/>
      <w:bookmarkEnd w:id="24"/>
      <w:proofErr w:type="spellEnd"/>
      <w:proofErr w:type="gramEnd"/>
    </w:p>
    <w:p w14:paraId="2BCAD865" w14:textId="505DBEF0" w:rsidR="004B3610" w:rsidRDefault="004B3610" w:rsidP="004B3610">
      <w:pPr>
        <w:ind w:firstLine="708"/>
        <w:jc w:val="both"/>
      </w:pPr>
      <w:r>
        <w:t>Afin de représenter des cartes visible</w:t>
      </w:r>
      <w:r w:rsidR="000308A2">
        <w:t>s</w:t>
      </w:r>
      <w:r>
        <w:t xml:space="preserve"> et proposé</w:t>
      </w:r>
      <w:r w:rsidR="000308A2">
        <w:t>es</w:t>
      </w:r>
      <w:r>
        <w:t xml:space="preserve"> dans le jeu, une classe a été créé</w:t>
      </w:r>
      <w:r w:rsidR="000308A2">
        <w:t>e</w:t>
      </w:r>
      <w:r>
        <w:t xml:space="preserve"> pour faciliter cette demande, </w:t>
      </w:r>
      <w:r w:rsidRPr="003D7F97">
        <w:t>«</w:t>
      </w:r>
      <w:r>
        <w:rPr>
          <w:i/>
          <w:iCs/>
        </w:rPr>
        <w:t> </w:t>
      </w:r>
      <w:proofErr w:type="spellStart"/>
      <w:r>
        <w:rPr>
          <w:i/>
          <w:iCs/>
        </w:rPr>
        <w:t>CartesPresente</w:t>
      </w:r>
      <w:proofErr w:type="spellEnd"/>
      <w:r>
        <w:rPr>
          <w:i/>
          <w:iCs/>
        </w:rPr>
        <w:t> </w:t>
      </w:r>
      <w:r w:rsidRPr="003D7F97">
        <w:t>», cette classe générique</w:t>
      </w:r>
      <w:r>
        <w:t>,</w:t>
      </w:r>
      <w:r w:rsidRPr="003D7F97">
        <w:t xml:space="preserve"> qui stocke</w:t>
      </w:r>
      <w:r w:rsidR="000308A2">
        <w:t>nt</w:t>
      </w:r>
      <w:r w:rsidRPr="003D7F97">
        <w:t xml:space="preserve"> par défaut des objets de la classe </w:t>
      </w:r>
      <w:r w:rsidRPr="003D7F97">
        <w:rPr>
          <w:i/>
          <w:iCs/>
        </w:rPr>
        <w:t>Carte</w:t>
      </w:r>
      <w:r>
        <w:rPr>
          <w:i/>
          <w:iCs/>
        </w:rPr>
        <w:t>,</w:t>
      </w:r>
      <w:r>
        <w:t xml:space="preserve"> </w:t>
      </w:r>
      <w:r w:rsidRPr="003D7F97">
        <w:t>permet de stocker des cartes qui seront lisible</w:t>
      </w:r>
      <w:r>
        <w:t>s</w:t>
      </w:r>
      <w:r w:rsidRPr="003D7F97">
        <w:t xml:space="preserve"> et permet de choisir </w:t>
      </w:r>
      <w:r>
        <w:t>des</w:t>
      </w:r>
      <w:r w:rsidRPr="003D7F97">
        <w:t xml:space="preserve"> carte</w:t>
      </w:r>
      <w:r>
        <w:t>s</w:t>
      </w:r>
      <w:r w:rsidRPr="003D7F97">
        <w:t>.</w:t>
      </w:r>
    </w:p>
    <w:p w14:paraId="1FDC6C71" w14:textId="4F3C5059" w:rsidR="004B3610" w:rsidRDefault="004B3610" w:rsidP="004B3610">
      <w:pPr>
        <w:ind w:left="708"/>
        <w:jc w:val="both"/>
      </w:pPr>
      <w:r>
        <w:t xml:space="preserve">De plus, les classes </w:t>
      </w:r>
      <w:proofErr w:type="spellStart"/>
      <w:r>
        <w:rPr>
          <w:i/>
          <w:iCs/>
        </w:rPr>
        <w:t>LesCartesPresentes</w:t>
      </w:r>
      <w:proofErr w:type="spellEnd"/>
      <w:r>
        <w:rPr>
          <w:i/>
          <w:iCs/>
        </w:rPr>
        <w:t xml:space="preserve"> </w:t>
      </w:r>
      <w:r>
        <w:t>permet</w:t>
      </w:r>
      <w:r w:rsidR="000308A2">
        <w:t>tent</w:t>
      </w:r>
      <w:r>
        <w:t xml:space="preserve"> de ranger des </w:t>
      </w:r>
      <w:proofErr w:type="spellStart"/>
      <w:r w:rsidRPr="00757543">
        <w:rPr>
          <w:i/>
          <w:iCs/>
        </w:rPr>
        <w:t>CartesPresente</w:t>
      </w:r>
      <w:proofErr w:type="spellEnd"/>
      <w:r>
        <w:rPr>
          <w:i/>
          <w:iCs/>
        </w:rPr>
        <w:t xml:space="preserve"> </w:t>
      </w:r>
      <w:r>
        <w:t>en fonction de l’instanciation choisi</w:t>
      </w:r>
      <w:r w:rsidR="000308A2">
        <w:t>e</w:t>
      </w:r>
      <w:r>
        <w:t>.</w:t>
      </w:r>
    </w:p>
    <w:p w14:paraId="6638E50B" w14:textId="77777777" w:rsidR="004B3610" w:rsidRPr="00757543" w:rsidRDefault="004B3610" w:rsidP="004B3610">
      <w:pPr>
        <w:pStyle w:val="Sansinterligne"/>
      </w:pPr>
      <w:r>
        <w:t xml:space="preserve">(Voir annexes, « Diagrammes module Commun, Package </w:t>
      </w:r>
      <w:proofErr w:type="spellStart"/>
      <w:proofErr w:type="gramStart"/>
      <w:r>
        <w:t>carte.cartesPresente</w:t>
      </w:r>
      <w:proofErr w:type="spellEnd"/>
      <w:proofErr w:type="gramEnd"/>
      <w:r>
        <w:t> »)</w:t>
      </w:r>
    </w:p>
    <w:p w14:paraId="2FB7C777" w14:textId="77777777" w:rsidR="004B3610" w:rsidRDefault="004B3610" w:rsidP="00796BB9">
      <w:pPr>
        <w:pStyle w:val="Titre2"/>
        <w:ind w:firstLine="720"/>
      </w:pPr>
      <w:bookmarkStart w:id="25" w:name="_Toc60581923"/>
      <w:bookmarkStart w:id="26" w:name="_Toc60587960"/>
      <w:r>
        <w:t xml:space="preserve">Package </w:t>
      </w:r>
      <w:proofErr w:type="spellStart"/>
      <w:r>
        <w:t>mainJoueur</w:t>
      </w:r>
      <w:bookmarkEnd w:id="25"/>
      <w:bookmarkEnd w:id="26"/>
      <w:proofErr w:type="spellEnd"/>
    </w:p>
    <w:p w14:paraId="386BEC5C" w14:textId="57E341D1" w:rsidR="004B3610" w:rsidRDefault="004B3610" w:rsidP="004B3610">
      <w:pPr>
        <w:ind w:firstLine="720"/>
        <w:jc w:val="both"/>
      </w:pPr>
      <w:r>
        <w:t xml:space="preserve">Afin de représenter les mains des joueurs, un package </w:t>
      </w:r>
      <w:proofErr w:type="spellStart"/>
      <w:r>
        <w:rPr>
          <w:i/>
          <w:iCs/>
        </w:rPr>
        <w:t>mainJoueur</w:t>
      </w:r>
      <w:proofErr w:type="spellEnd"/>
      <w:r>
        <w:t xml:space="preserve"> a été ajouté avec une interface </w:t>
      </w:r>
      <w:proofErr w:type="spellStart"/>
      <w:r w:rsidRPr="00A46975">
        <w:rPr>
          <w:i/>
          <w:iCs/>
        </w:rPr>
        <w:t>IMainCarte</w:t>
      </w:r>
      <w:proofErr w:type="spellEnd"/>
      <w:r>
        <w:t xml:space="preserve"> et une classe </w:t>
      </w:r>
      <w:proofErr w:type="spellStart"/>
      <w:r w:rsidRPr="00A46975">
        <w:rPr>
          <w:i/>
          <w:iCs/>
        </w:rPr>
        <w:t>MainJoueur</w:t>
      </w:r>
      <w:proofErr w:type="spellEnd"/>
      <w:r>
        <w:rPr>
          <w:i/>
          <w:iCs/>
        </w:rPr>
        <w:t xml:space="preserve">. </w:t>
      </w:r>
      <w:r>
        <w:t xml:space="preserve">La classe générique </w:t>
      </w:r>
      <w:proofErr w:type="spellStart"/>
      <w:r>
        <w:rPr>
          <w:i/>
          <w:iCs/>
        </w:rPr>
        <w:t>MainJoueur</w:t>
      </w:r>
      <w:proofErr w:type="spellEnd"/>
      <w:r>
        <w:rPr>
          <w:i/>
          <w:iCs/>
        </w:rPr>
        <w:t xml:space="preserve">, </w:t>
      </w:r>
      <w:r>
        <w:t>permet de représenter une main d’un joueur. De plus elle peut être typé</w:t>
      </w:r>
      <w:r w:rsidR="000308A2">
        <w:t>e</w:t>
      </w:r>
      <w:r>
        <w:t xml:space="preserve"> selon la classe de la carte.</w:t>
      </w:r>
    </w:p>
    <w:p w14:paraId="1F574DE1" w14:textId="77777777" w:rsidR="004B3610" w:rsidRPr="00742562" w:rsidRDefault="004B3610" w:rsidP="004B3610">
      <w:pPr>
        <w:pStyle w:val="Sansinterligne"/>
      </w:pPr>
      <w:r>
        <w:t xml:space="preserve">(Voir annexes, « Diagrammes module Commun, Package </w:t>
      </w:r>
      <w:proofErr w:type="spellStart"/>
      <w:r>
        <w:t>mainJoueur</w:t>
      </w:r>
      <w:proofErr w:type="spellEnd"/>
      <w:r>
        <w:t> »)</w:t>
      </w:r>
    </w:p>
    <w:p w14:paraId="73537D03" w14:textId="77777777" w:rsidR="004B3610" w:rsidRDefault="004B3610" w:rsidP="00796BB9">
      <w:pPr>
        <w:pStyle w:val="Titre2"/>
        <w:ind w:firstLine="720"/>
      </w:pPr>
      <w:bookmarkStart w:id="27" w:name="_Toc60581924"/>
      <w:bookmarkStart w:id="28" w:name="_Toc60587961"/>
      <w:r>
        <w:t xml:space="preserve">Package </w:t>
      </w:r>
      <w:proofErr w:type="spellStart"/>
      <w:r>
        <w:t>operation</w:t>
      </w:r>
      <w:bookmarkEnd w:id="27"/>
      <w:bookmarkEnd w:id="28"/>
      <w:proofErr w:type="spellEnd"/>
    </w:p>
    <w:p w14:paraId="64EFD8D8" w14:textId="5492C0EB" w:rsidR="004B3610" w:rsidRDefault="004B3610" w:rsidP="004B3610">
      <w:pPr>
        <w:ind w:firstLine="720"/>
        <w:jc w:val="both"/>
      </w:pPr>
      <w:r>
        <w:t>Ce package existant dans l’ancienne version, a été modifier afin de s’adapter à évolution demandé</w:t>
      </w:r>
      <w:r w:rsidR="000308A2">
        <w:t>e</w:t>
      </w:r>
      <w:r>
        <w:t xml:space="preserve"> dont l’ajout d’action du joueur possible et spécifique soit les Operations Investissement (</w:t>
      </w:r>
      <w:proofErr w:type="spellStart"/>
      <w:r w:rsidRPr="00B83675">
        <w:rPr>
          <w:i/>
          <w:iCs/>
        </w:rPr>
        <w:t>OpEmprunt</w:t>
      </w:r>
      <w:proofErr w:type="spellEnd"/>
      <w:r w:rsidRPr="00B83675">
        <w:rPr>
          <w:i/>
          <w:iCs/>
        </w:rPr>
        <w:t xml:space="preserve">, </w:t>
      </w:r>
      <w:proofErr w:type="spellStart"/>
      <w:r w:rsidRPr="00B83675">
        <w:rPr>
          <w:i/>
          <w:iCs/>
        </w:rPr>
        <w:t>OpAchatOutil</w:t>
      </w:r>
      <w:proofErr w:type="spellEnd"/>
      <w:r w:rsidRPr="00B83675">
        <w:rPr>
          <w:i/>
          <w:iCs/>
        </w:rPr>
        <w:t xml:space="preserve">, </w:t>
      </w:r>
      <w:proofErr w:type="spellStart"/>
      <w:r w:rsidRPr="00B83675">
        <w:rPr>
          <w:i/>
          <w:iCs/>
        </w:rPr>
        <w:t>OpRembourserEmprunt</w:t>
      </w:r>
      <w:proofErr w:type="spellEnd"/>
      <w:r w:rsidRPr="00B83675">
        <w:rPr>
          <w:i/>
          <w:iCs/>
        </w:rPr>
        <w:t xml:space="preserve">, </w:t>
      </w:r>
      <w:proofErr w:type="spellStart"/>
      <w:r w:rsidRPr="00B83675">
        <w:rPr>
          <w:i/>
          <w:iCs/>
        </w:rPr>
        <w:t>OpInstruire</w:t>
      </w:r>
      <w:proofErr w:type="spellEnd"/>
      <w:r w:rsidRPr="00B83675">
        <w:rPr>
          <w:i/>
          <w:iCs/>
        </w:rPr>
        <w:t xml:space="preserve">, </w:t>
      </w:r>
      <w:proofErr w:type="spellStart"/>
      <w:r w:rsidRPr="00B83675">
        <w:rPr>
          <w:i/>
          <w:iCs/>
        </w:rPr>
        <w:t>OpAffranchirEsclave</w:t>
      </w:r>
      <w:proofErr w:type="spellEnd"/>
      <w:r w:rsidRPr="00B83675">
        <w:rPr>
          <w:i/>
          <w:iCs/>
        </w:rPr>
        <w:t xml:space="preserve">, </w:t>
      </w:r>
      <w:proofErr w:type="spellStart"/>
      <w:r w:rsidRPr="00B83675">
        <w:rPr>
          <w:i/>
          <w:iCs/>
        </w:rPr>
        <w:t>OpAchatEsclave</w:t>
      </w:r>
      <w:proofErr w:type="spellEnd"/>
      <w:r>
        <w:t>). Les opérations existantes ont été légèrement modifi</w:t>
      </w:r>
      <w:r w:rsidR="000308A2">
        <w:t>ées</w:t>
      </w:r>
      <w:r>
        <w:t>.</w:t>
      </w:r>
    </w:p>
    <w:p w14:paraId="605EC0F1" w14:textId="77777777" w:rsidR="004B3610" w:rsidRPr="00C16546" w:rsidRDefault="004B3610" w:rsidP="004B3610">
      <w:pPr>
        <w:pStyle w:val="Sansinterligne"/>
      </w:pPr>
      <w:r>
        <w:t xml:space="preserve">(Voir annexes, « Diagrammes module Commun, Package </w:t>
      </w:r>
      <w:proofErr w:type="spellStart"/>
      <w:r>
        <w:t>operation</w:t>
      </w:r>
      <w:proofErr w:type="spellEnd"/>
      <w:r>
        <w:t> »)</w:t>
      </w:r>
    </w:p>
    <w:p w14:paraId="2E1CBBAA" w14:textId="77777777" w:rsidR="004B3610" w:rsidRDefault="004B3610" w:rsidP="00796BB9">
      <w:pPr>
        <w:pStyle w:val="Titre2"/>
        <w:ind w:firstLine="708"/>
      </w:pPr>
      <w:bookmarkStart w:id="29" w:name="_Toc60581925"/>
      <w:bookmarkStart w:id="30" w:name="_Toc60587962"/>
      <w:r>
        <w:t>Package statistique</w:t>
      </w:r>
      <w:bookmarkEnd w:id="29"/>
      <w:bookmarkEnd w:id="30"/>
    </w:p>
    <w:p w14:paraId="1F5821A1" w14:textId="45BAE153" w:rsidR="004B3610" w:rsidRDefault="004B3610" w:rsidP="004B3610">
      <w:pPr>
        <w:ind w:firstLine="708"/>
        <w:jc w:val="both"/>
      </w:pPr>
      <w:r>
        <w:t>Ce package existant dans l’ancienne version possédé</w:t>
      </w:r>
      <w:r w:rsidR="000308A2">
        <w:t>e</w:t>
      </w:r>
      <w:r>
        <w:t xml:space="preserve"> une seul</w:t>
      </w:r>
      <w:r w:rsidR="000308A2">
        <w:t>e</w:t>
      </w:r>
      <w:r>
        <w:t xml:space="preserve"> classe </w:t>
      </w:r>
      <w:r>
        <w:rPr>
          <w:i/>
          <w:iCs/>
        </w:rPr>
        <w:t>Statistique</w:t>
      </w:r>
      <w:r>
        <w:t>, maintenant elle voit appara</w:t>
      </w:r>
      <w:r w:rsidR="000308A2">
        <w:t>î</w:t>
      </w:r>
      <w:r>
        <w:t xml:space="preserve">tre 2 classes filles de la classe </w:t>
      </w:r>
      <w:r>
        <w:rPr>
          <w:i/>
          <w:iCs/>
        </w:rPr>
        <w:t>Statistique</w:t>
      </w:r>
      <w:r>
        <w:t xml:space="preserve">, </w:t>
      </w:r>
      <w:proofErr w:type="spellStart"/>
      <w:r>
        <w:rPr>
          <w:i/>
          <w:iCs/>
        </w:rPr>
        <w:t>StatistiqueJoueur</w:t>
      </w:r>
      <w:proofErr w:type="spellEnd"/>
      <w:r>
        <w:rPr>
          <w:i/>
          <w:iCs/>
        </w:rPr>
        <w:t xml:space="preserve"> </w:t>
      </w:r>
      <w:r>
        <w:t xml:space="preserve">et </w:t>
      </w:r>
      <w:proofErr w:type="spellStart"/>
      <w:r>
        <w:rPr>
          <w:i/>
          <w:iCs/>
        </w:rPr>
        <w:t>StatistiquePartie</w:t>
      </w:r>
      <w:proofErr w:type="spellEnd"/>
      <w:r>
        <w:t>.</w:t>
      </w:r>
    </w:p>
    <w:p w14:paraId="130EF229" w14:textId="49F65C9E" w:rsidR="004B3610" w:rsidRDefault="004B3610" w:rsidP="004B3610">
      <w:pPr>
        <w:ind w:firstLine="708"/>
        <w:jc w:val="both"/>
      </w:pPr>
      <w:proofErr w:type="spellStart"/>
      <w:r>
        <w:rPr>
          <w:i/>
          <w:iCs/>
        </w:rPr>
        <w:t>StatistiqueJoueur</w:t>
      </w:r>
      <w:proofErr w:type="spellEnd"/>
      <w:r>
        <w:t xml:space="preserve"> permet d’enregistrer les données de la partie effectué</w:t>
      </w:r>
      <w:r w:rsidR="000308A2">
        <w:t>e</w:t>
      </w:r>
      <w:r>
        <w:t xml:space="preserve"> par un joueur. </w:t>
      </w:r>
      <w:proofErr w:type="spellStart"/>
      <w:r>
        <w:rPr>
          <w:i/>
          <w:iCs/>
        </w:rPr>
        <w:t>StatistiquePartie</w:t>
      </w:r>
      <w:proofErr w:type="spellEnd"/>
      <w:r>
        <w:t xml:space="preserve"> permet d’enregistrer l’ensemble des données d’une partie.</w:t>
      </w:r>
    </w:p>
    <w:p w14:paraId="64328C34" w14:textId="278BDD35" w:rsidR="008C507F" w:rsidRDefault="008C507F" w:rsidP="008C507F">
      <w:pPr>
        <w:jc w:val="center"/>
      </w:pPr>
      <w:bookmarkStart w:id="31" w:name="_Toc60581926"/>
      <w:r>
        <w:rPr>
          <w:noProof/>
        </w:rPr>
        <w:drawing>
          <wp:inline distT="0" distB="0" distL="0" distR="0" wp14:anchorId="3BB20EB3" wp14:editId="06E0FC1A">
            <wp:extent cx="3339005" cy="4503048"/>
            <wp:effectExtent l="19050" t="19050" r="13970" b="120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9776" cy="4585005"/>
                    </a:xfrm>
                    <a:prstGeom prst="rect">
                      <a:avLst/>
                    </a:prstGeom>
                    <a:ln>
                      <a:solidFill>
                        <a:schemeClr val="bg1"/>
                      </a:solidFill>
                    </a:ln>
                  </pic:spPr>
                </pic:pic>
              </a:graphicData>
            </a:graphic>
          </wp:inline>
        </w:drawing>
      </w:r>
    </w:p>
    <w:p w14:paraId="74D842E9" w14:textId="77777777" w:rsidR="008C507F" w:rsidRDefault="008C507F" w:rsidP="008C507F"/>
    <w:p w14:paraId="4BDF375F" w14:textId="4AC62715" w:rsidR="004B3610" w:rsidRDefault="004B3610" w:rsidP="00796BB9">
      <w:pPr>
        <w:pStyle w:val="Titre2"/>
        <w:ind w:firstLine="708"/>
      </w:pPr>
      <w:bookmarkStart w:id="32" w:name="_Toc60587963"/>
      <w:r>
        <w:t>Autre changement</w:t>
      </w:r>
      <w:bookmarkEnd w:id="31"/>
      <w:bookmarkEnd w:id="32"/>
    </w:p>
    <w:p w14:paraId="4D5C1240" w14:textId="77777777" w:rsidR="004B3610" w:rsidRPr="002665C4" w:rsidRDefault="004B3610" w:rsidP="004B3610"/>
    <w:p w14:paraId="6034F9D0" w14:textId="77777777" w:rsidR="004B3610" w:rsidRDefault="004B3610" w:rsidP="004B3610">
      <w:pPr>
        <w:pStyle w:val="Paragraphedeliste"/>
        <w:numPr>
          <w:ilvl w:val="0"/>
          <w:numId w:val="2"/>
        </w:numPr>
        <w:suppressAutoHyphens w:val="0"/>
        <w:autoSpaceDN/>
        <w:spacing w:after="160"/>
        <w:contextualSpacing/>
        <w:jc w:val="both"/>
        <w:textAlignment w:val="auto"/>
      </w:pPr>
      <w:r>
        <w:t xml:space="preserve">Ajout de l’interface </w:t>
      </w:r>
      <w:proofErr w:type="spellStart"/>
      <w:r w:rsidRPr="00A921FA">
        <w:rPr>
          <w:i/>
          <w:iCs/>
        </w:rPr>
        <w:t>MoteurDeJeu</w:t>
      </w:r>
      <w:proofErr w:type="spellEnd"/>
      <w:r>
        <w:rPr>
          <w:i/>
          <w:iCs/>
        </w:rPr>
        <w:t>.</w:t>
      </w:r>
    </w:p>
    <w:p w14:paraId="6B609539" w14:textId="77777777" w:rsidR="004B3610" w:rsidRDefault="004B3610" w:rsidP="004B3610">
      <w:pPr>
        <w:pStyle w:val="Paragraphedeliste"/>
        <w:numPr>
          <w:ilvl w:val="0"/>
          <w:numId w:val="2"/>
        </w:numPr>
        <w:suppressAutoHyphens w:val="0"/>
        <w:autoSpaceDN/>
        <w:spacing w:after="160"/>
        <w:contextualSpacing/>
        <w:jc w:val="both"/>
        <w:textAlignment w:val="auto"/>
      </w:pPr>
      <w:r>
        <w:t>Ajout de l’</w:t>
      </w:r>
      <w:proofErr w:type="spellStart"/>
      <w:r>
        <w:t>enum</w:t>
      </w:r>
      <w:proofErr w:type="spellEnd"/>
      <w:r>
        <w:t xml:space="preserve"> </w:t>
      </w:r>
      <w:proofErr w:type="spellStart"/>
      <w:r>
        <w:rPr>
          <w:i/>
          <w:iCs/>
        </w:rPr>
        <w:t>ModeDeJeu</w:t>
      </w:r>
      <w:proofErr w:type="spellEnd"/>
      <w:r>
        <w:t xml:space="preserve"> qui permet de différencier les modes de jeu (Moyen-Age et Antiquité).</w:t>
      </w:r>
    </w:p>
    <w:p w14:paraId="7349A4CA" w14:textId="77777777" w:rsidR="004B3610" w:rsidRDefault="004B3610" w:rsidP="004B3610">
      <w:pPr>
        <w:pStyle w:val="Paragraphedeliste"/>
        <w:numPr>
          <w:ilvl w:val="0"/>
          <w:numId w:val="2"/>
        </w:numPr>
        <w:suppressAutoHyphens w:val="0"/>
        <w:autoSpaceDN/>
        <w:spacing w:after="160"/>
        <w:contextualSpacing/>
        <w:jc w:val="both"/>
        <w:textAlignment w:val="auto"/>
      </w:pPr>
      <w:r>
        <w:t xml:space="preserve">Ajout de la classe statique </w:t>
      </w:r>
      <w:r>
        <w:rPr>
          <w:i/>
          <w:iCs/>
        </w:rPr>
        <w:t>Message</w:t>
      </w:r>
      <w:r>
        <w:t>.</w:t>
      </w:r>
    </w:p>
    <w:p w14:paraId="6B43C79A" w14:textId="77777777" w:rsidR="004B3610" w:rsidRDefault="004B3610" w:rsidP="004B3610">
      <w:pPr>
        <w:pStyle w:val="Paragraphedeliste"/>
        <w:numPr>
          <w:ilvl w:val="0"/>
          <w:numId w:val="2"/>
        </w:numPr>
        <w:suppressAutoHyphens w:val="0"/>
        <w:autoSpaceDN/>
        <w:spacing w:after="160"/>
        <w:contextualSpacing/>
        <w:jc w:val="both"/>
        <w:textAlignment w:val="auto"/>
      </w:pPr>
      <w:r>
        <w:t xml:space="preserve">Ajout du package </w:t>
      </w:r>
      <w:r w:rsidRPr="00D3706B">
        <w:rPr>
          <w:i/>
          <w:iCs/>
        </w:rPr>
        <w:t>nommage</w:t>
      </w:r>
      <w:r>
        <w:t xml:space="preserve"> permet d’afficher sur les consoles des nommages différents selon le mode de jeu choisi.</w:t>
      </w:r>
    </w:p>
    <w:p w14:paraId="224D4048" w14:textId="77777777" w:rsidR="004B3610" w:rsidRDefault="004B3610" w:rsidP="004B3610">
      <w:pPr>
        <w:pStyle w:val="Paragraphedeliste"/>
        <w:numPr>
          <w:ilvl w:val="0"/>
          <w:numId w:val="2"/>
        </w:numPr>
        <w:suppressAutoHyphens w:val="0"/>
        <w:autoSpaceDN/>
        <w:spacing w:after="160"/>
        <w:contextualSpacing/>
        <w:jc w:val="both"/>
        <w:textAlignment w:val="auto"/>
      </w:pPr>
      <w:r>
        <w:t xml:space="preserve">Ajout de la classe </w:t>
      </w:r>
      <w:proofErr w:type="spellStart"/>
      <w:r w:rsidRPr="00D3706B">
        <w:rPr>
          <w:i/>
          <w:iCs/>
        </w:rPr>
        <w:t>InventaireJoueur</w:t>
      </w:r>
      <w:proofErr w:type="spellEnd"/>
      <w:r>
        <w:t xml:space="preserve"> qui permet de stocker tous les objets que le joueur peut avoir et aura.</w:t>
      </w:r>
    </w:p>
    <w:p w14:paraId="2E272C89" w14:textId="43BC425B" w:rsidR="004B3610" w:rsidRDefault="004B3610" w:rsidP="000308A2">
      <w:pPr>
        <w:pStyle w:val="Paragraphedeliste"/>
        <w:numPr>
          <w:ilvl w:val="0"/>
          <w:numId w:val="2"/>
        </w:numPr>
        <w:suppressAutoHyphens w:val="0"/>
        <w:autoSpaceDN/>
        <w:spacing w:after="160"/>
        <w:contextualSpacing/>
        <w:jc w:val="both"/>
        <w:textAlignment w:val="auto"/>
      </w:pPr>
      <w:r>
        <w:t xml:space="preserve">Ajout de la classe </w:t>
      </w:r>
      <w:r w:rsidRPr="00D3706B">
        <w:rPr>
          <w:i/>
          <w:iCs/>
        </w:rPr>
        <w:t>Identification</w:t>
      </w:r>
      <w:r>
        <w:t xml:space="preserve"> permet d’identifier le joueur coté client et server.</w:t>
      </w:r>
    </w:p>
    <w:p w14:paraId="30188BEB" w14:textId="213CA232" w:rsidR="00C26EBF" w:rsidRDefault="00D7622E">
      <w:pPr>
        <w:pStyle w:val="Titre1"/>
      </w:pPr>
      <w:bookmarkStart w:id="33" w:name="_Toc60587964"/>
      <w:r>
        <w:t>Client / Joueur</w:t>
      </w:r>
      <w:bookmarkEnd w:id="33"/>
    </w:p>
    <w:p w14:paraId="38BC784F" w14:textId="77777777" w:rsidR="00C26EBF" w:rsidRDefault="00C26EBF"/>
    <w:p w14:paraId="3160428C" w14:textId="75A8EEAF" w:rsidR="00C26EBF" w:rsidRDefault="00D7622E">
      <w:pPr>
        <w:pStyle w:val="Titre2"/>
      </w:pPr>
      <w:r>
        <w:tab/>
      </w:r>
      <w:bookmarkStart w:id="34" w:name="_Toc60587965"/>
      <w:r>
        <w:t>Analyse des besoins</w:t>
      </w:r>
      <w:bookmarkEnd w:id="34"/>
    </w:p>
    <w:p w14:paraId="6CD99E77" w14:textId="77777777" w:rsidR="001A1972" w:rsidRPr="001A1972" w:rsidRDefault="001A1972" w:rsidP="001A1972"/>
    <w:p w14:paraId="355D001D" w14:textId="3BBE7B62" w:rsidR="001A1972" w:rsidRDefault="001A1972" w:rsidP="001A1972">
      <w:pPr>
        <w:pStyle w:val="Titre3"/>
      </w:pPr>
      <w:r>
        <w:tab/>
      </w:r>
      <w:r>
        <w:tab/>
      </w:r>
      <w:bookmarkStart w:id="35" w:name="_Toc60587966"/>
      <w:r>
        <w:t>Diagramme de use case</w:t>
      </w:r>
      <w:bookmarkEnd w:id="35"/>
      <w:r>
        <w:t xml:space="preserve"> </w:t>
      </w:r>
    </w:p>
    <w:p w14:paraId="15902EDA" w14:textId="77777777" w:rsidR="00D32E94" w:rsidRPr="00D32E94" w:rsidRDefault="00D32E94" w:rsidP="00D32E94"/>
    <w:p w14:paraId="54BF0786" w14:textId="56926679" w:rsidR="001A1972" w:rsidRDefault="001A1972" w:rsidP="001A1972">
      <w:r>
        <w:tab/>
      </w:r>
      <w:r>
        <w:tab/>
      </w:r>
      <w:r w:rsidR="00D32E94">
        <w:rPr>
          <w:noProof/>
        </w:rPr>
        <w:drawing>
          <wp:inline distT="0" distB="0" distL="0" distR="0" wp14:anchorId="49721B41" wp14:editId="398C6AA6">
            <wp:extent cx="2560320" cy="15684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5375" cy="1589915"/>
                    </a:xfrm>
                    <a:prstGeom prst="rect">
                      <a:avLst/>
                    </a:prstGeom>
                  </pic:spPr>
                </pic:pic>
              </a:graphicData>
            </a:graphic>
          </wp:inline>
        </w:drawing>
      </w:r>
      <w:r>
        <w:tab/>
      </w:r>
    </w:p>
    <w:p w14:paraId="258CC9BD" w14:textId="77777777" w:rsidR="001A1972" w:rsidRPr="001A1972" w:rsidRDefault="001A1972" w:rsidP="001A1972"/>
    <w:p w14:paraId="4A91B7E4" w14:textId="2192FED7" w:rsidR="00D32E94" w:rsidRDefault="001A1972" w:rsidP="00D32E94">
      <w:pPr>
        <w:pStyle w:val="Titre3"/>
      </w:pPr>
      <w:r>
        <w:tab/>
      </w:r>
      <w:r>
        <w:tab/>
      </w:r>
      <w:bookmarkStart w:id="36" w:name="_Toc60587967"/>
      <w:r>
        <w:t>Scénarios</w:t>
      </w:r>
      <w:bookmarkEnd w:id="36"/>
    </w:p>
    <w:p w14:paraId="534884B0" w14:textId="28A0CA63" w:rsidR="00D32E94" w:rsidRDefault="000308A2" w:rsidP="00D32E94">
      <w:r>
        <w:rPr>
          <w:noProof/>
        </w:rPr>
        <mc:AlternateContent>
          <mc:Choice Requires="wps">
            <w:drawing>
              <wp:anchor distT="0" distB="0" distL="114300" distR="114300" simplePos="0" relativeHeight="251677696" behindDoc="0" locked="0" layoutInCell="1" allowOverlap="1" wp14:anchorId="3B81127B" wp14:editId="555DEBFB">
                <wp:simplePos x="0" y="0"/>
                <wp:positionH relativeFrom="column">
                  <wp:posOffset>-96045</wp:posOffset>
                </wp:positionH>
                <wp:positionV relativeFrom="paragraph">
                  <wp:posOffset>113430</wp:posOffset>
                </wp:positionV>
                <wp:extent cx="6344463" cy="4615337"/>
                <wp:effectExtent l="0" t="0" r="18415" b="13970"/>
                <wp:wrapNone/>
                <wp:docPr id="35" name="Rectangle 35"/>
                <wp:cNvGraphicFramePr/>
                <a:graphic xmlns:a="http://schemas.openxmlformats.org/drawingml/2006/main">
                  <a:graphicData uri="http://schemas.microsoft.com/office/word/2010/wordprocessingShape">
                    <wps:wsp>
                      <wps:cNvSpPr/>
                      <wps:spPr>
                        <a:xfrm>
                          <a:off x="0" y="0"/>
                          <a:ext cx="6344463" cy="4615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55571" id="Rectangle 35" o:spid="_x0000_s1026" style="position:absolute;margin-left:-7.55pt;margin-top:8.95pt;width:499.55pt;height:363.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" filled="f" strokecolor="#1f3763 [1604]" strokeweight="1pt"/>
            </w:pict>
          </mc:Fallback>
        </mc:AlternateContent>
      </w:r>
    </w:p>
    <w:p w14:paraId="20172C21" w14:textId="77777777" w:rsidR="00D32E94" w:rsidRDefault="00D32E94" w:rsidP="00D32E94">
      <w:r>
        <w:t>Nom : Jouer</w:t>
      </w:r>
    </w:p>
    <w:p w14:paraId="3404BFD0" w14:textId="77777777" w:rsidR="00D32E94" w:rsidRDefault="00D32E94" w:rsidP="00D32E94">
      <w:r>
        <w:t>Acteur(s) : Client</w:t>
      </w:r>
    </w:p>
    <w:p w14:paraId="353F4F87" w14:textId="77777777" w:rsidR="00D32E94" w:rsidRDefault="00D32E94" w:rsidP="00D32E94">
      <w:r>
        <w:t>Description : La réalisation d’une action doit être possible pour un client</w:t>
      </w:r>
    </w:p>
    <w:p w14:paraId="58DAB406" w14:textId="77777777" w:rsidR="00D32E94" w:rsidRDefault="00D32E94" w:rsidP="00D32E94">
      <w:r>
        <w:t>Auteur : Yannick ALCARAZ</w:t>
      </w:r>
    </w:p>
    <w:p w14:paraId="59393D0B" w14:textId="77777777" w:rsidR="00D32E94" w:rsidRDefault="00D32E94" w:rsidP="00D32E94">
      <w:r>
        <w:t>Date(s) : 30/12/2020</w:t>
      </w:r>
    </w:p>
    <w:p w14:paraId="03E7BA4C" w14:textId="77777777" w:rsidR="00D32E94" w:rsidRDefault="00D32E94" w:rsidP="00D32E94"/>
    <w:p w14:paraId="6BE2AD47" w14:textId="77777777" w:rsidR="00D32E94" w:rsidRDefault="00D32E94" w:rsidP="00D32E94">
      <w:proofErr w:type="spellStart"/>
      <w:r>
        <w:t>Pré-conditions</w:t>
      </w:r>
      <w:proofErr w:type="spellEnd"/>
      <w:r>
        <w:t xml:space="preserve"> : </w:t>
      </w:r>
    </w:p>
    <w:p w14:paraId="721E7B6B" w14:textId="77777777" w:rsidR="00D32E94" w:rsidRDefault="00D32E94" w:rsidP="00D32E94">
      <w:r>
        <w:t>4 clients doivent être connectés afin de pouvoir lancer une partie</w:t>
      </w:r>
    </w:p>
    <w:p w14:paraId="1671B72D" w14:textId="77777777" w:rsidR="00D32E94" w:rsidRDefault="00D32E94" w:rsidP="00D32E94"/>
    <w:p w14:paraId="238D0434" w14:textId="77777777" w:rsidR="00D32E94" w:rsidRDefault="00D32E94" w:rsidP="00D32E94">
      <w:r>
        <w:t xml:space="preserve">Démarrage : </w:t>
      </w:r>
    </w:p>
    <w:p w14:paraId="73E703F9" w14:textId="77777777" w:rsidR="00D32E94" w:rsidRDefault="00D32E94" w:rsidP="00D32E94">
      <w:r>
        <w:t>L’utilisateur a demandé de lancer le jeu</w:t>
      </w:r>
    </w:p>
    <w:p w14:paraId="0090536F" w14:textId="77777777" w:rsidR="00D32E94" w:rsidRDefault="00D32E94" w:rsidP="00D32E94"/>
    <w:p w14:paraId="3BDD730F" w14:textId="7C2885BA" w:rsidR="00D32E94" w:rsidRDefault="000308A2" w:rsidP="00D32E94">
      <w:r>
        <w:t>DESCRIPTION :</w:t>
      </w:r>
    </w:p>
    <w:p w14:paraId="3993E6F5" w14:textId="77777777" w:rsidR="00D32E94" w:rsidRDefault="00D32E94" w:rsidP="00D32E94">
      <w:r>
        <w:t>Le scénario nominal :</w:t>
      </w:r>
    </w:p>
    <w:p w14:paraId="58EEE575" w14:textId="77777777" w:rsidR="00D32E94" w:rsidRDefault="00D32E94" w:rsidP="00D32E94"/>
    <w:p w14:paraId="5FE59870" w14:textId="77777777" w:rsidR="00D32E94" w:rsidRDefault="00D32E94" w:rsidP="00D32E94">
      <w:r>
        <w:t>1.</w:t>
      </w:r>
      <w:r>
        <w:tab/>
        <w:t>L’utilisateur ouvre un terminal au sein de l’IDE</w:t>
      </w:r>
    </w:p>
    <w:p w14:paraId="0615DFDA" w14:textId="77777777" w:rsidR="00D32E94" w:rsidRDefault="00D32E94" w:rsidP="00D32E94">
      <w:r>
        <w:t>2.</w:t>
      </w:r>
      <w:r>
        <w:tab/>
        <w:t>L’utilisateur créer un client</w:t>
      </w:r>
    </w:p>
    <w:p w14:paraId="10395589" w14:textId="77777777" w:rsidR="00D32E94" w:rsidRDefault="00D32E94" w:rsidP="00D32E94">
      <w:r>
        <w:t>3.</w:t>
      </w:r>
      <w:r>
        <w:tab/>
        <w:t>Le client se connecte à la partie</w:t>
      </w:r>
    </w:p>
    <w:p w14:paraId="02932A1C" w14:textId="77777777" w:rsidR="00D32E94" w:rsidRDefault="00D32E94" w:rsidP="00D32E94">
      <w:r>
        <w:t>4.</w:t>
      </w:r>
      <w:r>
        <w:tab/>
        <w:t>Le client attend un signal du serveur pour jouer</w:t>
      </w:r>
    </w:p>
    <w:p w14:paraId="62C336A2" w14:textId="77777777" w:rsidR="00D32E94" w:rsidRDefault="00D32E94" w:rsidP="00D32E94">
      <w:r>
        <w:t>5.</w:t>
      </w:r>
      <w:r>
        <w:tab/>
        <w:t>Le client réceptionne un signal provenant du serveur lui indiquant qu’il peut jouer</w:t>
      </w:r>
    </w:p>
    <w:p w14:paraId="7613C31C" w14:textId="77777777" w:rsidR="00D32E94" w:rsidRDefault="00D32E94" w:rsidP="00D32E94">
      <w:r>
        <w:t>6.</w:t>
      </w:r>
      <w:r>
        <w:tab/>
        <w:t>Le client choisit une action à effectuer</w:t>
      </w:r>
    </w:p>
    <w:p w14:paraId="6F310D58" w14:textId="77777777" w:rsidR="00D32E94" w:rsidRDefault="00D32E94" w:rsidP="00D32E94">
      <w:r>
        <w:t>7.</w:t>
      </w:r>
      <w:r>
        <w:tab/>
        <w:t>Le client indique au serveur l’action qu’il souhaite effectuer</w:t>
      </w:r>
    </w:p>
    <w:p w14:paraId="47D9D2B1" w14:textId="77777777" w:rsidR="00D32E94" w:rsidRDefault="00D32E94" w:rsidP="00D32E94">
      <w:r>
        <w:t>8.</w:t>
      </w:r>
      <w:r>
        <w:tab/>
        <w:t>Le client gagne la partie</w:t>
      </w:r>
    </w:p>
    <w:p w14:paraId="0A74B588" w14:textId="77777777" w:rsidR="00D32E94" w:rsidRDefault="00D32E94" w:rsidP="00D32E94">
      <w:r>
        <w:t>9.</w:t>
      </w:r>
      <w:r>
        <w:tab/>
        <w:t>Le client se déconnecte</w:t>
      </w:r>
    </w:p>
    <w:p w14:paraId="3A64E518" w14:textId="77777777" w:rsidR="00D32E94" w:rsidRDefault="00D32E94" w:rsidP="00D32E94"/>
    <w:p w14:paraId="4BB59685" w14:textId="77777777" w:rsidR="00D32E94" w:rsidRDefault="00D32E94" w:rsidP="00D32E94">
      <w:r>
        <w:t>Les scénarios alternatifs :</w:t>
      </w:r>
    </w:p>
    <w:p w14:paraId="105C4D21" w14:textId="6742D241" w:rsidR="00D32E94" w:rsidRDefault="00D32E94" w:rsidP="00D32E94">
      <w:r>
        <w:t>8a. Le client n’arrive pas à finir une partie</w:t>
      </w:r>
      <w:r w:rsidR="000308A2">
        <w:t>,</w:t>
      </w:r>
      <w:r>
        <w:t xml:space="preserve"> car l’ensemble des cartes ont été utilisé</w:t>
      </w:r>
      <w:r w:rsidR="000308A2">
        <w:t>e</w:t>
      </w:r>
      <w:r>
        <w:t>s et le nombre de points de victoire à atteindre pour gagner n’a pas été atteint</w:t>
      </w:r>
      <w:r w:rsidR="000308A2">
        <w:t>.</w:t>
      </w:r>
    </w:p>
    <w:p w14:paraId="7D7FA21C" w14:textId="77777777" w:rsidR="00D32E94" w:rsidRDefault="00D32E94" w:rsidP="00D32E94">
      <w:proofErr w:type="spellStart"/>
      <w:r>
        <w:t>Post-conditions</w:t>
      </w:r>
      <w:proofErr w:type="spellEnd"/>
      <w:r>
        <w:t xml:space="preserve"> : Aucun</w:t>
      </w:r>
    </w:p>
    <w:p w14:paraId="247AFD3E" w14:textId="77777777" w:rsidR="00D32E94" w:rsidRDefault="00D32E94" w:rsidP="00D32E94"/>
    <w:p w14:paraId="1D51EABF" w14:textId="77777777" w:rsidR="00D32E94" w:rsidRDefault="00D32E94" w:rsidP="00D32E94"/>
    <w:p w14:paraId="54E5B226" w14:textId="6AA77634" w:rsidR="00C26EBF" w:rsidRDefault="00C26EBF"/>
    <w:p w14:paraId="53B11BAA" w14:textId="77777777" w:rsidR="001A1972" w:rsidRDefault="001A1972"/>
    <w:p w14:paraId="6AE5802F" w14:textId="6936F143" w:rsidR="001A1972" w:rsidRPr="001A1972" w:rsidRDefault="00D7622E" w:rsidP="001A1972">
      <w:pPr>
        <w:pStyle w:val="Titre3"/>
      </w:pPr>
      <w:r>
        <w:tab/>
      </w:r>
    </w:p>
    <w:p w14:paraId="19E9D4C2" w14:textId="77777777" w:rsidR="00C26EBF" w:rsidRDefault="00D7622E">
      <w:pPr>
        <w:pStyle w:val="Titre2"/>
      </w:pPr>
      <w:r>
        <w:tab/>
      </w:r>
      <w:bookmarkStart w:id="37" w:name="_Toc60587968"/>
      <w:r>
        <w:t>Conception logicielle</w:t>
      </w:r>
      <w:bookmarkEnd w:id="37"/>
    </w:p>
    <w:p w14:paraId="772E5F35" w14:textId="77777777" w:rsidR="00C26EBF" w:rsidRDefault="00C26EBF"/>
    <w:p w14:paraId="58E8684A" w14:textId="6D89DBE2" w:rsidR="002665C4" w:rsidRDefault="00D7622E" w:rsidP="00796BB9">
      <w:pPr>
        <w:pStyle w:val="Titre3"/>
      </w:pPr>
      <w:r>
        <w:tab/>
      </w:r>
      <w:r>
        <w:tab/>
      </w:r>
      <w:bookmarkStart w:id="38" w:name="_Toc60587969"/>
      <w:r>
        <w:t>Diagrammes de Classes</w:t>
      </w:r>
      <w:bookmarkEnd w:id="38"/>
    </w:p>
    <w:p w14:paraId="66F5BE44" w14:textId="67B8E8AC" w:rsidR="002665C4" w:rsidRDefault="002665C4" w:rsidP="002665C4">
      <w:pPr>
        <w:ind w:firstLine="720"/>
        <w:jc w:val="both"/>
      </w:pPr>
      <w:r>
        <w:t>Le module client permet de séparer les fonctionnalités exclusives du client afin que les modules commun</w:t>
      </w:r>
      <w:r w:rsidR="000308A2">
        <w:t>s</w:t>
      </w:r>
      <w:r>
        <w:t xml:space="preserve"> et server ne puissent pas y accéder.</w:t>
      </w:r>
    </w:p>
    <w:p w14:paraId="7C91194E" w14:textId="77777777" w:rsidR="002665C4" w:rsidRDefault="002665C4" w:rsidP="002665C4">
      <w:pPr>
        <w:pStyle w:val="Sansinterligne"/>
      </w:pPr>
      <w:r w:rsidRPr="002E3F01">
        <w:t>(Voir annexes, « Diagrammes modules</w:t>
      </w:r>
      <w:r>
        <w:t>, Dernière version</w:t>
      </w:r>
      <w:r w:rsidRPr="002E3F01">
        <w:t> »</w:t>
      </w:r>
      <w:r>
        <w:t xml:space="preserve"> et « Diagrammes module Client, Générale »</w:t>
      </w:r>
      <w:r w:rsidRPr="002E3F01">
        <w:t>)</w:t>
      </w:r>
    </w:p>
    <w:p w14:paraId="6584C709" w14:textId="77777777" w:rsidR="002665C4" w:rsidRDefault="002665C4" w:rsidP="00796BB9">
      <w:pPr>
        <w:pStyle w:val="Titre4"/>
        <w:ind w:left="1440" w:firstLine="720"/>
      </w:pPr>
      <w:bookmarkStart w:id="39" w:name="_Toc60581928"/>
      <w:r>
        <w:t>Package stratégie</w:t>
      </w:r>
      <w:bookmarkEnd w:id="39"/>
    </w:p>
    <w:p w14:paraId="31D48E4B" w14:textId="6481D7A1" w:rsidR="002665C4" w:rsidRDefault="002665C4" w:rsidP="002665C4">
      <w:pPr>
        <w:ind w:firstLine="708"/>
        <w:jc w:val="both"/>
      </w:pPr>
      <w:r>
        <w:t>Package existant dans l’ancienne version, qui s’est vu s’ajouter des classes par stratégie, selon le mode de jeu choisi.</w:t>
      </w:r>
    </w:p>
    <w:p w14:paraId="4263ADE9" w14:textId="77777777" w:rsidR="002665C4" w:rsidRPr="00C16546" w:rsidRDefault="002665C4" w:rsidP="002665C4">
      <w:pPr>
        <w:pStyle w:val="Sansinterligne"/>
      </w:pPr>
      <w:r w:rsidRPr="002E3F01">
        <w:t xml:space="preserve">(Voir annexes, </w:t>
      </w:r>
      <w:r>
        <w:t>« Diagrammes module Client, Package stratégie »</w:t>
      </w:r>
      <w:r w:rsidRPr="002E3F01">
        <w:t>)</w:t>
      </w:r>
    </w:p>
    <w:p w14:paraId="0513953F" w14:textId="77777777" w:rsidR="002665C4" w:rsidRPr="004E5DD1" w:rsidRDefault="002665C4" w:rsidP="00796BB9">
      <w:pPr>
        <w:pStyle w:val="Titre4"/>
        <w:ind w:left="1440" w:firstLine="720"/>
      </w:pPr>
      <w:bookmarkStart w:id="40" w:name="_Toc60581929"/>
      <w:r w:rsidRPr="004E5DD1">
        <w:t xml:space="preserve">Package </w:t>
      </w:r>
      <w:proofErr w:type="spellStart"/>
      <w:r w:rsidRPr="00D95A28">
        <w:t>stratégieFactory</w:t>
      </w:r>
      <w:bookmarkEnd w:id="40"/>
      <w:proofErr w:type="spellEnd"/>
    </w:p>
    <w:p w14:paraId="5B513DF1" w14:textId="77777777" w:rsidR="002665C4" w:rsidRDefault="002665C4" w:rsidP="00796BB9">
      <w:pPr>
        <w:ind w:firstLine="720"/>
        <w:jc w:val="both"/>
      </w:pPr>
      <w:r>
        <w:t>Package contenant des classes permettant de générer différents types de stratégie en fonction du mode de jeu choisi.</w:t>
      </w:r>
    </w:p>
    <w:p w14:paraId="181DE773" w14:textId="4E44DADA" w:rsidR="008C507F" w:rsidRDefault="008C507F" w:rsidP="008C507F"/>
    <w:p w14:paraId="428CC040" w14:textId="70015FB7" w:rsidR="008C507F" w:rsidRDefault="008C507F" w:rsidP="008C507F">
      <w:pPr>
        <w:jc w:val="center"/>
      </w:pPr>
      <w:r>
        <w:rPr>
          <w:noProof/>
        </w:rPr>
        <w:drawing>
          <wp:inline distT="0" distB="0" distL="0" distR="0" wp14:anchorId="7FC1D66E" wp14:editId="70CEF414">
            <wp:extent cx="3827736" cy="1913868"/>
            <wp:effectExtent l="19050" t="19050" r="20955" b="107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a:extLst>
                        <a:ext uri="{28A0092B-C50C-407E-A947-70E740481C1C}">
                          <a14:useLocalDpi xmlns:a14="http://schemas.microsoft.com/office/drawing/2010/main" val="0"/>
                        </a:ext>
                      </a:extLst>
                    </a:blip>
                    <a:stretch>
                      <a:fillRect/>
                    </a:stretch>
                  </pic:blipFill>
                  <pic:spPr>
                    <a:xfrm>
                      <a:off x="0" y="0"/>
                      <a:ext cx="3848587" cy="1924293"/>
                    </a:xfrm>
                    <a:prstGeom prst="rect">
                      <a:avLst/>
                    </a:prstGeom>
                    <a:ln>
                      <a:solidFill>
                        <a:schemeClr val="bg1"/>
                      </a:solidFill>
                    </a:ln>
                  </pic:spPr>
                </pic:pic>
              </a:graphicData>
            </a:graphic>
          </wp:inline>
        </w:drawing>
      </w:r>
    </w:p>
    <w:p w14:paraId="31FDC87E" w14:textId="77777777" w:rsidR="008C507F" w:rsidRDefault="008C507F" w:rsidP="008C507F"/>
    <w:p w14:paraId="5E183A57" w14:textId="6C230FB1" w:rsidR="002665C4" w:rsidRDefault="002665C4" w:rsidP="00796BB9">
      <w:pPr>
        <w:pStyle w:val="Titre4"/>
        <w:ind w:left="1440" w:firstLine="720"/>
      </w:pPr>
      <w:r>
        <w:t>Autre changement</w:t>
      </w:r>
    </w:p>
    <w:p w14:paraId="6283112B" w14:textId="77777777" w:rsidR="002665C4" w:rsidRPr="00B45E41" w:rsidRDefault="002665C4" w:rsidP="002665C4">
      <w:pPr>
        <w:pStyle w:val="Paragraphedeliste"/>
        <w:numPr>
          <w:ilvl w:val="0"/>
          <w:numId w:val="2"/>
        </w:numPr>
        <w:suppressAutoHyphens w:val="0"/>
        <w:autoSpaceDN/>
        <w:spacing w:after="160"/>
        <w:contextualSpacing/>
        <w:jc w:val="both"/>
        <w:textAlignment w:val="auto"/>
      </w:pPr>
      <w:r>
        <w:t xml:space="preserve">Ajout de la classe </w:t>
      </w:r>
      <w:r w:rsidRPr="00B45E41">
        <w:rPr>
          <w:i/>
          <w:iCs/>
        </w:rPr>
        <w:t>Client</w:t>
      </w:r>
      <w:r>
        <w:rPr>
          <w:i/>
          <w:iCs/>
        </w:rPr>
        <w:t xml:space="preserve"> </w:t>
      </w:r>
      <w:r>
        <w:t>qui permet de paramétrer et manipuler le client.</w:t>
      </w:r>
    </w:p>
    <w:p w14:paraId="70FA090E" w14:textId="556E7BFB" w:rsidR="00796BB9" w:rsidRPr="00B45E41" w:rsidRDefault="002665C4" w:rsidP="00796BB9">
      <w:pPr>
        <w:pStyle w:val="Paragraphedeliste"/>
        <w:numPr>
          <w:ilvl w:val="0"/>
          <w:numId w:val="2"/>
        </w:numPr>
        <w:suppressAutoHyphens w:val="0"/>
        <w:autoSpaceDN/>
        <w:spacing w:after="160"/>
        <w:contextualSpacing/>
        <w:jc w:val="both"/>
        <w:textAlignment w:val="auto"/>
      </w:pPr>
      <w:r>
        <w:t xml:space="preserve">Ajout du package </w:t>
      </w:r>
      <w:proofErr w:type="spellStart"/>
      <w:proofErr w:type="gramStart"/>
      <w:r w:rsidRPr="00B45E41">
        <w:rPr>
          <w:i/>
          <w:iCs/>
        </w:rPr>
        <w:t>joueur.reseau</w:t>
      </w:r>
      <w:proofErr w:type="spellEnd"/>
      <w:proofErr w:type="gramEnd"/>
      <w:r>
        <w:t xml:space="preserve"> avec la classe </w:t>
      </w:r>
      <w:proofErr w:type="spellStart"/>
      <w:r w:rsidRPr="00B45E41">
        <w:rPr>
          <w:i/>
          <w:iCs/>
        </w:rPr>
        <w:t>Echange</w:t>
      </w:r>
      <w:r>
        <w:rPr>
          <w:i/>
          <w:iCs/>
        </w:rPr>
        <w:t>Av</w:t>
      </w:r>
      <w:r w:rsidRPr="00B45E41">
        <w:rPr>
          <w:i/>
          <w:iCs/>
        </w:rPr>
        <w:t>e</w:t>
      </w:r>
      <w:r>
        <w:rPr>
          <w:i/>
          <w:iCs/>
        </w:rPr>
        <w:t>cLe</w:t>
      </w:r>
      <w:r w:rsidRPr="00B45E41">
        <w:rPr>
          <w:i/>
          <w:iCs/>
        </w:rPr>
        <w:t>Server</w:t>
      </w:r>
      <w:proofErr w:type="spellEnd"/>
      <w:r>
        <w:t xml:space="preserve"> possédant les fonctionnalités d’échange avec le server.</w:t>
      </w:r>
    </w:p>
    <w:p w14:paraId="5B2540DD" w14:textId="77777777" w:rsidR="00C26EBF" w:rsidRDefault="00C26EBF">
      <w:pPr>
        <w:suppressAutoHyphens w:val="0"/>
      </w:pPr>
    </w:p>
    <w:p w14:paraId="3F364C35" w14:textId="77777777" w:rsidR="00C26EBF" w:rsidRDefault="00C26EBF">
      <w:pPr>
        <w:pageBreakBefore/>
        <w:suppressAutoHyphens w:val="0"/>
      </w:pPr>
    </w:p>
    <w:p w14:paraId="211652A4" w14:textId="1C40E53F" w:rsidR="00C26EBF" w:rsidRDefault="00D7622E">
      <w:pPr>
        <w:pStyle w:val="Titre3"/>
      </w:pPr>
      <w:r>
        <w:tab/>
      </w:r>
      <w:r>
        <w:tab/>
      </w:r>
      <w:bookmarkStart w:id="41" w:name="_Toc60587970"/>
      <w:r>
        <w:t>Diagrammes de Séquences</w:t>
      </w:r>
      <w:bookmarkEnd w:id="41"/>
    </w:p>
    <w:p w14:paraId="706D18B2" w14:textId="77777777" w:rsidR="00C26EBF" w:rsidRDefault="00C26EBF"/>
    <w:p w14:paraId="24594A92" w14:textId="77777777" w:rsidR="00C26EBF" w:rsidRDefault="00D7622E">
      <w:pPr>
        <w:pStyle w:val="Titre4"/>
        <w:ind w:left="1440" w:firstLine="720"/>
      </w:pPr>
      <w:r>
        <w:t>Lancement et connexion d’un client :</w:t>
      </w:r>
    </w:p>
    <w:p w14:paraId="108E77B8" w14:textId="4955994B" w:rsidR="00C26EBF" w:rsidRDefault="00D7622E">
      <w:r>
        <w:rPr>
          <w:noProof/>
        </w:rPr>
        <w:drawing>
          <wp:inline distT="0" distB="0" distL="0" distR="0" wp14:anchorId="78ACBB2F" wp14:editId="15960512">
            <wp:extent cx="5762621" cy="5305421"/>
            <wp:effectExtent l="0" t="0" r="0" b="0"/>
            <wp:docPr id="15"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62621" cy="5305421"/>
                    </a:xfrm>
                    <a:prstGeom prst="rect">
                      <a:avLst/>
                    </a:prstGeom>
                    <a:noFill/>
                    <a:ln>
                      <a:noFill/>
                      <a:prstDash/>
                    </a:ln>
                  </pic:spPr>
                </pic:pic>
              </a:graphicData>
            </a:graphic>
          </wp:inline>
        </w:drawing>
      </w:r>
      <w:r w:rsidR="00ED0879">
        <w:br/>
        <w:t>Use case : « se connecter »</w:t>
      </w:r>
    </w:p>
    <w:p w14:paraId="4992FA74" w14:textId="77777777" w:rsidR="00ED0879" w:rsidRDefault="00ED0879"/>
    <w:p w14:paraId="4493758E" w14:textId="77777777" w:rsidR="00C26EBF" w:rsidRDefault="00D7622E" w:rsidP="00F10394">
      <w:r>
        <w:t>Ce diagramme permet d’expliquer le lancement d’un client ainsi que sa connexion a un serveur.</w:t>
      </w:r>
      <w:r>
        <w:br/>
      </w:r>
      <w:r>
        <w:br/>
        <w:t>Dans un premier temps, le Main analyse les arguments donnés par l’utilisateur (Mode de jeu, Affichage de la trace du jeu et des statistiques).</w:t>
      </w:r>
      <w:r>
        <w:br/>
        <w:t>Dans un second temps, il génère des informations utiles pour la création d’un client, puis il le créer, et ce dernier vas créer un joueur.</w:t>
      </w:r>
      <w:r>
        <w:br/>
        <w:t>Enfin, le Main demande au client de se connecte au serveur, et ce client se met en attente.</w:t>
      </w:r>
    </w:p>
    <w:p w14:paraId="6811ACC3" w14:textId="77777777" w:rsidR="00C26EBF" w:rsidRDefault="00D7622E" w:rsidP="00F10394">
      <w:r>
        <w:t xml:space="preserve">Le diagramme différent de la version intermédiaire, car dans la version précédente, la création des joueurs se faisait dans la main de lancement. </w:t>
      </w:r>
      <w:r>
        <w:br/>
        <w:t>Or ici, nous devons exécuter 4 clients pour avoir 4 joueurs et ainsi commencer la partie.</w:t>
      </w:r>
      <w:r>
        <w:br/>
        <w:t>De plus, les nom et stratégie des joueurs sont choisis de manière aléatoire alors qu’avant ils étaient écrits en dure dans le Main.</w:t>
      </w:r>
      <w:r>
        <w:br/>
      </w:r>
    </w:p>
    <w:p w14:paraId="091DAF6D" w14:textId="77777777" w:rsidR="00C26EBF" w:rsidRDefault="00C26EBF"/>
    <w:p w14:paraId="52DFA25E" w14:textId="77777777" w:rsidR="00C26EBF" w:rsidRDefault="00C26EBF"/>
    <w:p w14:paraId="6864CBB5" w14:textId="77777777" w:rsidR="00C26EBF" w:rsidRDefault="00D7622E">
      <w:pPr>
        <w:pStyle w:val="Titre4"/>
        <w:ind w:left="1440" w:firstLine="720"/>
      </w:pPr>
      <w:r>
        <w:lastRenderedPageBreak/>
        <w:t xml:space="preserve">Jouer une action : </w:t>
      </w:r>
    </w:p>
    <w:p w14:paraId="7DE7DD9B" w14:textId="719A202B" w:rsidR="00C26EBF" w:rsidRDefault="00D7622E">
      <w:r>
        <w:rPr>
          <w:noProof/>
        </w:rPr>
        <w:drawing>
          <wp:inline distT="0" distB="0" distL="0" distR="0" wp14:anchorId="374D34EB" wp14:editId="27F3E9BF">
            <wp:extent cx="5762621" cy="4540252"/>
            <wp:effectExtent l="0" t="0" r="0" b="0"/>
            <wp:docPr id="16" name="Imag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62621" cy="4540252"/>
                    </a:xfrm>
                    <a:prstGeom prst="rect">
                      <a:avLst/>
                    </a:prstGeom>
                    <a:noFill/>
                    <a:ln>
                      <a:noFill/>
                      <a:prstDash/>
                    </a:ln>
                  </pic:spPr>
                </pic:pic>
              </a:graphicData>
            </a:graphic>
          </wp:inline>
        </w:drawing>
      </w:r>
    </w:p>
    <w:p w14:paraId="40D0F93F" w14:textId="55DB4C2F" w:rsidR="00ED0879" w:rsidRDefault="00ED0879">
      <w:r>
        <w:t>Use case : « Envoi de l’action à effectuer au server »</w:t>
      </w:r>
    </w:p>
    <w:p w14:paraId="3998141B" w14:textId="77777777" w:rsidR="00ED0879" w:rsidRDefault="00ED0879"/>
    <w:p w14:paraId="432D7101" w14:textId="77777777" w:rsidR="00C26EBF" w:rsidRDefault="00D7622E" w:rsidP="00F10394">
      <w:r>
        <w:t>Nous détaillons ici le processus de demande de jouer et de choix d’action.</w:t>
      </w:r>
      <w:r>
        <w:br/>
      </w:r>
      <w:r>
        <w:br/>
        <w:t xml:space="preserve">Tout d’abord, la partie réseau du client reçoit son inventaire et les cartes pouvant être piochés. </w:t>
      </w:r>
      <w:r>
        <w:br/>
        <w:t xml:space="preserve">Grâce à cela, le client demande au joueur de choisir son action, et ce dernier applique sa stratégie qui renvoie une opération. </w:t>
      </w:r>
      <w:r>
        <w:br/>
        <w:t>Cette opération est renvoyée au client et le client envoie à la partie réseau l’action à effectuer.</w:t>
      </w:r>
      <w:r>
        <w:br/>
        <w:t xml:space="preserve">L’action est ensuite transformée en message </w:t>
      </w:r>
      <w:proofErr w:type="spellStart"/>
      <w:r>
        <w:t>json</w:t>
      </w:r>
      <w:proofErr w:type="spellEnd"/>
      <w:r>
        <w:t xml:space="preserve"> et est envoyée au serveur.</w:t>
      </w:r>
      <w:r>
        <w:br/>
      </w:r>
      <w:r>
        <w:br/>
        <w:t xml:space="preserve">La différence ici est que nous avons ajouté un client. </w:t>
      </w:r>
      <w:r>
        <w:br/>
        <w:t xml:space="preserve">Ce dernier fait l’intermédiaire entre la partie réseaux, qui envoie les demandes de jouer un tour, et le joueur, qui applique ça stratégie. </w:t>
      </w:r>
      <w:r>
        <w:br/>
        <w:t xml:space="preserve">Ensuite, avant, le joueur était un bot qui choisissait lui-même l’action qu’il voulait faire. </w:t>
      </w:r>
      <w:r>
        <w:br/>
        <w:t>Maintenant, pour choisir une action, le joueur doit appliquer sa stratégie (ce dernier lui étant attribué à sa création).</w:t>
      </w:r>
    </w:p>
    <w:p w14:paraId="41550A35" w14:textId="77777777" w:rsidR="00C26EBF" w:rsidRDefault="00C26EBF"/>
    <w:p w14:paraId="76755ABC" w14:textId="77777777" w:rsidR="00C26EBF" w:rsidRDefault="00C26EBF"/>
    <w:p w14:paraId="0F26C314" w14:textId="77777777" w:rsidR="00C26EBF" w:rsidRDefault="00C26EBF"/>
    <w:p w14:paraId="5D169594" w14:textId="6D8A8F64" w:rsidR="00C26EBF" w:rsidRDefault="00D7622E">
      <w:pPr>
        <w:pStyle w:val="Titre4"/>
        <w:ind w:left="2160"/>
      </w:pPr>
      <w:r>
        <w:lastRenderedPageBreak/>
        <w:t>Fin d’une partie et déconne</w:t>
      </w:r>
      <w:r w:rsidR="006E2799">
        <w:t>x</w:t>
      </w:r>
      <w:r>
        <w:t>ion :</w:t>
      </w:r>
    </w:p>
    <w:p w14:paraId="46753B43" w14:textId="788F0B33" w:rsidR="00C26EBF" w:rsidRDefault="00D7622E">
      <w:r>
        <w:rPr>
          <w:noProof/>
        </w:rPr>
        <w:drawing>
          <wp:inline distT="0" distB="0" distL="0" distR="0" wp14:anchorId="535B1E13" wp14:editId="699DA900">
            <wp:extent cx="5762621" cy="4263389"/>
            <wp:effectExtent l="0" t="0" r="0" b="3811"/>
            <wp:docPr id="17"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62621" cy="4263389"/>
                    </a:xfrm>
                    <a:prstGeom prst="rect">
                      <a:avLst/>
                    </a:prstGeom>
                    <a:noFill/>
                    <a:ln>
                      <a:noFill/>
                      <a:prstDash/>
                    </a:ln>
                  </pic:spPr>
                </pic:pic>
              </a:graphicData>
            </a:graphic>
          </wp:inline>
        </w:drawing>
      </w:r>
    </w:p>
    <w:p w14:paraId="22AD9BA4" w14:textId="09CCEDDE" w:rsidR="00ED0879" w:rsidRDefault="00ED0879">
      <w:r>
        <w:t>Use case : « Se déconnecter »</w:t>
      </w:r>
    </w:p>
    <w:p w14:paraId="0BDE5D61" w14:textId="77777777" w:rsidR="00ED0879" w:rsidRDefault="00ED0879"/>
    <w:p w14:paraId="1A6F53C8" w14:textId="77777777" w:rsidR="00C26EBF" w:rsidRDefault="00D7622E" w:rsidP="00F10394">
      <w:r>
        <w:t>Ce diagramme montre comment un client se déconnecte lorsque l’on termine toutes les parties et que l’on se déconnecte.</w:t>
      </w:r>
    </w:p>
    <w:p w14:paraId="3BEDDC59" w14:textId="77777777" w:rsidR="00C26EBF" w:rsidRDefault="00C26EBF" w:rsidP="00F10394"/>
    <w:p w14:paraId="2F2B211E" w14:textId="16D80B33" w:rsidR="00C26EBF" w:rsidRDefault="00D7622E" w:rsidP="00F10394">
      <w:r>
        <w:t>Lorsqu’une partie se termine, le joueur est informé s’il a perdu ou gagné.</w:t>
      </w:r>
      <w:r>
        <w:br/>
        <w:t>Si toutes les parties sont terminées, alors le client supprimera sa vue et se déconnectera juste après la réception du message.</w:t>
      </w:r>
    </w:p>
    <w:p w14:paraId="52E639E3" w14:textId="17C7B170" w:rsidR="00E71CD1" w:rsidRDefault="00D7622E" w:rsidP="00F10394">
      <w:r>
        <w:t>À la différence de la version intermédiaire, le joueur n’a ni accès aux statistiques ni au nombre de points de tous les joueurs. Cependant, le serveur connaît ces informations.</w:t>
      </w:r>
    </w:p>
    <w:p w14:paraId="62EED201" w14:textId="77777777" w:rsidR="00E71CD1" w:rsidRDefault="00E71CD1" w:rsidP="00F10394">
      <w:pPr>
        <w:suppressAutoHyphens w:val="0"/>
      </w:pPr>
      <w:r>
        <w:br w:type="page"/>
      </w:r>
    </w:p>
    <w:p w14:paraId="309C9566" w14:textId="59802234" w:rsidR="00E71CD1" w:rsidRDefault="00E71CD1" w:rsidP="00E71CD1">
      <w:pPr>
        <w:pStyle w:val="Titre1"/>
      </w:pPr>
      <w:bookmarkStart w:id="42" w:name="_Toc60587971"/>
      <w:r>
        <w:lastRenderedPageBreak/>
        <w:t>Serveur / Moteur de jeu</w:t>
      </w:r>
      <w:bookmarkEnd w:id="42"/>
    </w:p>
    <w:p w14:paraId="42EDEA27" w14:textId="77777777" w:rsidR="001A1972" w:rsidRDefault="001A1972" w:rsidP="001A1972"/>
    <w:p w14:paraId="3C3CBF22" w14:textId="77777777" w:rsidR="001A1972" w:rsidRDefault="001A1972" w:rsidP="001A1972">
      <w:pPr>
        <w:pStyle w:val="Titre2"/>
      </w:pPr>
      <w:r>
        <w:tab/>
      </w:r>
      <w:bookmarkStart w:id="43" w:name="_Toc60587972"/>
      <w:r>
        <w:t>Analyse des besoins</w:t>
      </w:r>
      <w:bookmarkEnd w:id="43"/>
    </w:p>
    <w:p w14:paraId="017D5F29" w14:textId="77777777" w:rsidR="001A1972" w:rsidRPr="001A1972" w:rsidRDefault="001A1972" w:rsidP="001A1972"/>
    <w:p w14:paraId="41B85946" w14:textId="22C1AF30" w:rsidR="001A1972" w:rsidRDefault="001A1972" w:rsidP="001A1972">
      <w:pPr>
        <w:pStyle w:val="Titre3"/>
      </w:pPr>
      <w:r>
        <w:tab/>
      </w:r>
      <w:r>
        <w:tab/>
      </w:r>
      <w:bookmarkStart w:id="44" w:name="_Toc60587973"/>
      <w:r>
        <w:t>Diagramme de use case</w:t>
      </w:r>
      <w:bookmarkEnd w:id="44"/>
      <w:r>
        <w:t xml:space="preserve"> </w:t>
      </w:r>
    </w:p>
    <w:p w14:paraId="7B6A7AD5" w14:textId="77777777" w:rsidR="00D32E94" w:rsidRPr="00D32E94" w:rsidRDefault="00D32E94" w:rsidP="00D32E94"/>
    <w:p w14:paraId="5845A0CE" w14:textId="0A5ACB13" w:rsidR="001A1972" w:rsidRDefault="001A1972" w:rsidP="001A1972">
      <w:r>
        <w:tab/>
      </w:r>
      <w:r>
        <w:tab/>
      </w:r>
      <w:r w:rsidR="00D32E94">
        <w:rPr>
          <w:noProof/>
        </w:rPr>
        <w:drawing>
          <wp:inline distT="0" distB="0" distL="0" distR="0" wp14:anchorId="582D3EF0" wp14:editId="5AD46F60">
            <wp:extent cx="3131820" cy="2924676"/>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0187" cy="2932489"/>
                    </a:xfrm>
                    <a:prstGeom prst="rect">
                      <a:avLst/>
                    </a:prstGeom>
                  </pic:spPr>
                </pic:pic>
              </a:graphicData>
            </a:graphic>
          </wp:inline>
        </w:drawing>
      </w:r>
      <w:r>
        <w:tab/>
      </w:r>
    </w:p>
    <w:p w14:paraId="0236E3FE" w14:textId="77777777" w:rsidR="001A1972" w:rsidRPr="001A1972" w:rsidRDefault="001A1972" w:rsidP="001A1972"/>
    <w:p w14:paraId="0ED542FF" w14:textId="77777777" w:rsidR="001A1972" w:rsidRPr="001A1972" w:rsidRDefault="001A1972" w:rsidP="001A1972">
      <w:pPr>
        <w:pStyle w:val="Titre3"/>
      </w:pPr>
      <w:r>
        <w:tab/>
      </w:r>
      <w:r>
        <w:tab/>
      </w:r>
      <w:bookmarkStart w:id="45" w:name="_Toc60587974"/>
      <w:r>
        <w:t>Scénarios</w:t>
      </w:r>
      <w:bookmarkEnd w:id="45"/>
    </w:p>
    <w:p w14:paraId="0EABEE62" w14:textId="145CB4EF" w:rsidR="00D32E94" w:rsidRDefault="00F46AB4" w:rsidP="00D32E94">
      <w:r>
        <w:rPr>
          <w:noProof/>
        </w:rPr>
        <mc:AlternateContent>
          <mc:Choice Requires="wps">
            <w:drawing>
              <wp:anchor distT="0" distB="0" distL="114300" distR="114300" simplePos="0" relativeHeight="251679744" behindDoc="0" locked="0" layoutInCell="1" allowOverlap="1" wp14:anchorId="1C9EC642" wp14:editId="6B361FBA">
                <wp:simplePos x="0" y="0"/>
                <wp:positionH relativeFrom="margin">
                  <wp:align>right</wp:align>
                </wp:positionH>
                <wp:positionV relativeFrom="paragraph">
                  <wp:posOffset>102190</wp:posOffset>
                </wp:positionV>
                <wp:extent cx="6344463" cy="4615337"/>
                <wp:effectExtent l="0" t="0" r="18415" b="13970"/>
                <wp:wrapNone/>
                <wp:docPr id="37" name="Rectangle 37"/>
                <wp:cNvGraphicFramePr/>
                <a:graphic xmlns:a="http://schemas.openxmlformats.org/drawingml/2006/main">
                  <a:graphicData uri="http://schemas.microsoft.com/office/word/2010/wordprocessingShape">
                    <wps:wsp>
                      <wps:cNvSpPr/>
                      <wps:spPr>
                        <a:xfrm>
                          <a:off x="0" y="0"/>
                          <a:ext cx="6344463" cy="4615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C2A6C" id="Rectangle 37" o:spid="_x0000_s1026" style="position:absolute;margin-left:448.35pt;margin-top:8.05pt;width:499.55pt;height:363.4pt;z-index:2516797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" filled="f" strokecolor="#1f3763 [1604]" strokeweight="1pt">
                <w10:wrap anchorx="margin"/>
              </v:rect>
            </w:pict>
          </mc:Fallback>
        </mc:AlternateContent>
      </w:r>
    </w:p>
    <w:p w14:paraId="74E4E596" w14:textId="6E979B85" w:rsidR="00D32E94" w:rsidRDefault="00D32E94" w:rsidP="00D32E94">
      <w:r>
        <w:t>Nom : Jouer</w:t>
      </w:r>
    </w:p>
    <w:p w14:paraId="0C48B058" w14:textId="5E9E4FA2" w:rsidR="00D32E94" w:rsidRDefault="00D32E94" w:rsidP="00D32E94">
      <w:r>
        <w:t>Acteur(s) : Serveur</w:t>
      </w:r>
    </w:p>
    <w:p w14:paraId="5BA1D564" w14:textId="77777777" w:rsidR="00D32E94" w:rsidRDefault="00D32E94" w:rsidP="00D32E94">
      <w:r>
        <w:t xml:space="preserve">Description : La </w:t>
      </w:r>
      <w:proofErr w:type="spellStart"/>
      <w:r>
        <w:t>creation</w:t>
      </w:r>
      <w:proofErr w:type="spellEnd"/>
      <w:r>
        <w:t xml:space="preserve"> d'une partie doit être possible pour un serveur</w:t>
      </w:r>
    </w:p>
    <w:p w14:paraId="6A844AB9" w14:textId="04D7D4A9" w:rsidR="00D32E94" w:rsidRDefault="00D32E94" w:rsidP="00D32E94">
      <w:r>
        <w:t>Auteur : Yannick ALCARAZ</w:t>
      </w:r>
    </w:p>
    <w:p w14:paraId="70337C89" w14:textId="5B53BC5C" w:rsidR="00D32E94" w:rsidRDefault="00D32E94" w:rsidP="00D32E94">
      <w:r>
        <w:t>Date(s) : 30/12/2020</w:t>
      </w:r>
    </w:p>
    <w:p w14:paraId="023D921A" w14:textId="77777777" w:rsidR="00D32E94" w:rsidRDefault="00D32E94" w:rsidP="00D32E94"/>
    <w:p w14:paraId="0F1AAC84" w14:textId="77777777" w:rsidR="00D32E94" w:rsidRDefault="00D32E94" w:rsidP="00D32E94">
      <w:proofErr w:type="spellStart"/>
      <w:r>
        <w:t>Pré-conditions</w:t>
      </w:r>
      <w:proofErr w:type="spellEnd"/>
      <w:r>
        <w:t xml:space="preserve"> : </w:t>
      </w:r>
    </w:p>
    <w:p w14:paraId="0D58F8DC" w14:textId="77777777" w:rsidR="00D32E94" w:rsidRDefault="00D32E94" w:rsidP="00D32E94">
      <w:r>
        <w:t xml:space="preserve">Un serveur doit être présent afin de pouvoir accueillir les clients et lancer la partie                                        </w:t>
      </w:r>
    </w:p>
    <w:p w14:paraId="294FBD2E" w14:textId="7BB9E2BA" w:rsidR="00D32E94" w:rsidRDefault="00D32E94" w:rsidP="00D32E94"/>
    <w:p w14:paraId="73195C75" w14:textId="77777777" w:rsidR="00D32E94" w:rsidRDefault="00D32E94" w:rsidP="00D32E94">
      <w:r>
        <w:t xml:space="preserve">Démarrage : </w:t>
      </w:r>
    </w:p>
    <w:p w14:paraId="2EFCF109" w14:textId="77777777" w:rsidR="00D32E94" w:rsidRDefault="00D32E94" w:rsidP="00D32E94">
      <w:r>
        <w:t>L’utilisateur a demandé de lancer le jeu</w:t>
      </w:r>
    </w:p>
    <w:p w14:paraId="38B7BBEA" w14:textId="77777777" w:rsidR="00D32E94" w:rsidRDefault="00D32E94" w:rsidP="00D32E94"/>
    <w:p w14:paraId="7BB0CB15" w14:textId="77777777" w:rsidR="00D32E94" w:rsidRDefault="00D32E94" w:rsidP="00D32E94">
      <w:proofErr w:type="gramStart"/>
      <w:r>
        <w:t>DESCRIPTION:</w:t>
      </w:r>
      <w:proofErr w:type="gramEnd"/>
    </w:p>
    <w:p w14:paraId="486BE4FB" w14:textId="1E84B65F" w:rsidR="00D32E94" w:rsidRDefault="00D32E94" w:rsidP="00D32E94">
      <w:r>
        <w:t>Le scénario nominal :</w:t>
      </w:r>
    </w:p>
    <w:p w14:paraId="6E3C50DD" w14:textId="77777777" w:rsidR="00D32E94" w:rsidRDefault="00D32E94" w:rsidP="00D32E94"/>
    <w:p w14:paraId="1AF72CC4" w14:textId="77777777" w:rsidR="00D32E94" w:rsidRDefault="00D32E94" w:rsidP="00D32E94"/>
    <w:p w14:paraId="177D260F" w14:textId="77777777" w:rsidR="00D32E94" w:rsidRDefault="00D32E94" w:rsidP="00D32E94">
      <w:r>
        <w:t>1.</w:t>
      </w:r>
      <w:r>
        <w:tab/>
        <w:t>L’utilisateur ouvre un terminal au sein de l’IDE</w:t>
      </w:r>
    </w:p>
    <w:p w14:paraId="3729D289" w14:textId="77777777" w:rsidR="00D32E94" w:rsidRDefault="00D32E94" w:rsidP="00D32E94">
      <w:r>
        <w:t>2.</w:t>
      </w:r>
      <w:r>
        <w:tab/>
        <w:t>L’utilisateur créer un serveur</w:t>
      </w:r>
    </w:p>
    <w:p w14:paraId="5A7E9760" w14:textId="77777777" w:rsidR="00D32E94" w:rsidRDefault="00D32E94" w:rsidP="00D32E94">
      <w:r>
        <w:t>3.</w:t>
      </w:r>
      <w:r>
        <w:tab/>
        <w:t>Le serveur est en attente de client</w:t>
      </w:r>
    </w:p>
    <w:p w14:paraId="45823443" w14:textId="77777777" w:rsidR="00D32E94" w:rsidRDefault="00D32E94" w:rsidP="00D32E94">
      <w:r>
        <w:t>4.</w:t>
      </w:r>
      <w:r>
        <w:tab/>
        <w:t xml:space="preserve">Le serveur a accueilli les 4 clients et lance la partie </w:t>
      </w:r>
    </w:p>
    <w:p w14:paraId="2F1BC7E1" w14:textId="4887949A" w:rsidR="00D32E94" w:rsidRDefault="00D32E94" w:rsidP="00D32E94">
      <w:r>
        <w:t>5.</w:t>
      </w:r>
      <w:r>
        <w:tab/>
        <w:t>Le serveur indique au client qu'il peut jouer</w:t>
      </w:r>
    </w:p>
    <w:p w14:paraId="57CFDEE6" w14:textId="77777777" w:rsidR="00D32E94" w:rsidRDefault="00D32E94" w:rsidP="00D32E94">
      <w:r>
        <w:t>6.</w:t>
      </w:r>
      <w:r>
        <w:tab/>
        <w:t>Le serveur reçoit l'action que le client souhaite réaliser</w:t>
      </w:r>
    </w:p>
    <w:p w14:paraId="5CA7076D" w14:textId="77777777" w:rsidR="00D32E94" w:rsidRDefault="00D32E94" w:rsidP="00D32E94">
      <w:r>
        <w:t>7.</w:t>
      </w:r>
      <w:r>
        <w:tab/>
        <w:t xml:space="preserve">Le serveur effectue l'action    </w:t>
      </w:r>
    </w:p>
    <w:p w14:paraId="0ED4D3B1" w14:textId="2DD6F0F3" w:rsidR="00D32E94" w:rsidRDefault="00D32E94" w:rsidP="00D32E94">
      <w:r>
        <w:t>8.</w:t>
      </w:r>
      <w:r>
        <w:tab/>
        <w:t>Le serveur termine la partie</w:t>
      </w:r>
      <w:r w:rsidR="000308A2">
        <w:t>,</w:t>
      </w:r>
      <w:r>
        <w:t xml:space="preserve"> car un client a atteint le nombre de point</w:t>
      </w:r>
      <w:r w:rsidR="000308A2">
        <w:t>s</w:t>
      </w:r>
      <w:r>
        <w:t xml:space="preserve"> de victoire à atteindre</w:t>
      </w:r>
    </w:p>
    <w:p w14:paraId="15C9E0C8" w14:textId="3A92D3DF" w:rsidR="00D32E94" w:rsidRDefault="00D32E94" w:rsidP="00D32E94">
      <w:r>
        <w:t>9.      Le serveur envoi</w:t>
      </w:r>
      <w:r w:rsidR="000308A2">
        <w:t>e</w:t>
      </w:r>
      <w:r>
        <w:t xml:space="preserve"> le r</w:t>
      </w:r>
      <w:r w:rsidR="000308A2">
        <w:t>é</w:t>
      </w:r>
      <w:r>
        <w:t xml:space="preserve">sultat de la partie </w:t>
      </w:r>
      <w:r w:rsidR="000308A2">
        <w:t>à</w:t>
      </w:r>
      <w:r>
        <w:t xml:space="preserve"> chaque client</w:t>
      </w:r>
      <w:r w:rsidR="000308A2">
        <w:t>.</w:t>
      </w:r>
    </w:p>
    <w:p w14:paraId="7CC103F6" w14:textId="040DCD9B" w:rsidR="00D32E94" w:rsidRDefault="00D32E94" w:rsidP="00D32E94">
      <w:r>
        <w:t>10.</w:t>
      </w:r>
      <w:r>
        <w:tab/>
        <w:t>Le serveur s'arr</w:t>
      </w:r>
      <w:r w:rsidR="000308A2">
        <w:t>ê</w:t>
      </w:r>
      <w:r>
        <w:t>te</w:t>
      </w:r>
    </w:p>
    <w:p w14:paraId="13C1F41F" w14:textId="77777777" w:rsidR="00D32E94" w:rsidRDefault="00D32E94" w:rsidP="00D32E94"/>
    <w:p w14:paraId="12BF1791" w14:textId="77777777" w:rsidR="00D32E94" w:rsidRDefault="00D32E94" w:rsidP="00D32E94">
      <w:r>
        <w:t>Les scénarios alternatifs :</w:t>
      </w:r>
    </w:p>
    <w:p w14:paraId="47F7C208" w14:textId="05DE2B77" w:rsidR="00D32E94" w:rsidRDefault="00D32E94" w:rsidP="00D32E94">
      <w:r>
        <w:t>9a. Le serveur termine la partie et affiche les statistiques de la partie</w:t>
      </w:r>
      <w:r w:rsidR="000308A2">
        <w:t>.</w:t>
      </w:r>
      <w:r>
        <w:t xml:space="preserve"> </w:t>
      </w:r>
    </w:p>
    <w:p w14:paraId="06DB9B21" w14:textId="77777777" w:rsidR="00D32E94" w:rsidRDefault="00D32E94" w:rsidP="00D32E94"/>
    <w:p w14:paraId="10BA4FF4" w14:textId="5410AABA" w:rsidR="001A1972" w:rsidRPr="001A1972" w:rsidRDefault="00D32E94" w:rsidP="000308A2">
      <w:proofErr w:type="spellStart"/>
      <w:r>
        <w:t>Post-conditions</w:t>
      </w:r>
      <w:proofErr w:type="spellEnd"/>
      <w:r>
        <w:t xml:space="preserve"> : Aucun</w:t>
      </w:r>
    </w:p>
    <w:p w14:paraId="569A0C78" w14:textId="77777777" w:rsidR="001A1972" w:rsidRDefault="001A1972" w:rsidP="001A1972">
      <w:pPr>
        <w:pStyle w:val="Titre2"/>
      </w:pPr>
      <w:r>
        <w:lastRenderedPageBreak/>
        <w:tab/>
      </w:r>
      <w:bookmarkStart w:id="46" w:name="_Toc60587975"/>
      <w:r>
        <w:t>Conception logicielle</w:t>
      </w:r>
      <w:bookmarkEnd w:id="46"/>
    </w:p>
    <w:p w14:paraId="6EDD46B6" w14:textId="77777777" w:rsidR="001A1972" w:rsidRDefault="001A1972" w:rsidP="001A1972"/>
    <w:p w14:paraId="75C79A9E" w14:textId="41B2D25C" w:rsidR="00796BB9" w:rsidRDefault="001A1972" w:rsidP="00796BB9">
      <w:pPr>
        <w:pStyle w:val="Titre3"/>
      </w:pPr>
      <w:r>
        <w:tab/>
      </w:r>
      <w:r>
        <w:tab/>
      </w:r>
      <w:bookmarkStart w:id="47" w:name="_Toc60587976"/>
      <w:r>
        <w:t>Diagrammes de Classes</w:t>
      </w:r>
      <w:bookmarkEnd w:id="47"/>
    </w:p>
    <w:p w14:paraId="0583A107" w14:textId="77777777" w:rsidR="00796BB9" w:rsidRDefault="00796BB9" w:rsidP="00796BB9">
      <w:pPr>
        <w:ind w:firstLine="720"/>
        <w:jc w:val="both"/>
      </w:pPr>
      <w:r>
        <w:t>Le module server permet de séparer les fonctionnalités exclusives du server afin que les modules commun et client ne puissent pas y accéder.</w:t>
      </w:r>
    </w:p>
    <w:p w14:paraId="25C54650" w14:textId="77777777" w:rsidR="00796BB9" w:rsidRPr="00335E7B" w:rsidRDefault="00796BB9" w:rsidP="00796BB9">
      <w:pPr>
        <w:pStyle w:val="Sansinterligne"/>
      </w:pPr>
      <w:r w:rsidRPr="002E3F01">
        <w:t>(Voir annexes, « Diagrammes modules</w:t>
      </w:r>
      <w:r>
        <w:t>, Dernière version</w:t>
      </w:r>
      <w:r w:rsidRPr="002E3F01">
        <w:t> »</w:t>
      </w:r>
      <w:r>
        <w:t xml:space="preserve"> et « Diagrammes module Server, Générale »</w:t>
      </w:r>
      <w:r w:rsidRPr="002E3F01">
        <w:t>)</w:t>
      </w:r>
    </w:p>
    <w:p w14:paraId="1C272A74" w14:textId="77777777" w:rsidR="00796BB9" w:rsidRPr="00082876" w:rsidRDefault="00796BB9" w:rsidP="00796BB9">
      <w:pPr>
        <w:pStyle w:val="Titre4"/>
        <w:ind w:left="1440" w:firstLine="720"/>
      </w:pPr>
      <w:bookmarkStart w:id="48" w:name="_Toc60581931"/>
      <w:r w:rsidRPr="004E5DD1">
        <w:t xml:space="preserve">Package </w:t>
      </w:r>
      <w:proofErr w:type="spellStart"/>
      <w:proofErr w:type="gramStart"/>
      <w:r w:rsidRPr="00082876">
        <w:t>carte.factory</w:t>
      </w:r>
      <w:bookmarkEnd w:id="48"/>
      <w:proofErr w:type="spellEnd"/>
      <w:proofErr w:type="gramEnd"/>
    </w:p>
    <w:p w14:paraId="2594713E" w14:textId="57EE9857" w:rsidR="00796BB9" w:rsidRDefault="00796BB9" w:rsidP="00796BB9">
      <w:pPr>
        <w:ind w:firstLine="720"/>
        <w:jc w:val="both"/>
      </w:pPr>
      <w:r w:rsidRPr="00082876">
        <w:t xml:space="preserve">Package contenant des classes </w:t>
      </w:r>
      <w:r>
        <w:t>permettant de générer des collections de cartes selon le mode de jeu choisi.</w:t>
      </w:r>
    </w:p>
    <w:p w14:paraId="77571E83" w14:textId="77777777" w:rsidR="008C507F" w:rsidRDefault="008C507F" w:rsidP="00796BB9">
      <w:pPr>
        <w:ind w:firstLine="720"/>
        <w:jc w:val="both"/>
      </w:pPr>
    </w:p>
    <w:p w14:paraId="35D138FA" w14:textId="77777777" w:rsidR="008C507F" w:rsidRDefault="008C507F" w:rsidP="008C507F">
      <w:pPr>
        <w:jc w:val="center"/>
      </w:pPr>
      <w:bookmarkStart w:id="49" w:name="_Toc60581932"/>
      <w:r>
        <w:rPr>
          <w:noProof/>
        </w:rPr>
        <w:drawing>
          <wp:inline distT="0" distB="0" distL="0" distR="0" wp14:anchorId="79DF915C" wp14:editId="09E3B388">
            <wp:extent cx="3507922" cy="2504180"/>
            <wp:effectExtent l="19050" t="19050" r="16510" b="1079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3536422" cy="2524525"/>
                    </a:xfrm>
                    <a:prstGeom prst="rect">
                      <a:avLst/>
                    </a:prstGeom>
                    <a:ln>
                      <a:solidFill>
                        <a:schemeClr val="bg1"/>
                      </a:solidFill>
                    </a:ln>
                  </pic:spPr>
                </pic:pic>
              </a:graphicData>
            </a:graphic>
          </wp:inline>
        </w:drawing>
      </w:r>
    </w:p>
    <w:p w14:paraId="6FC57CC9" w14:textId="77777777" w:rsidR="008C507F" w:rsidRDefault="008C507F" w:rsidP="008C507F"/>
    <w:p w14:paraId="253D43E9" w14:textId="56CA8ED1" w:rsidR="000308A2" w:rsidRDefault="000308A2" w:rsidP="000308A2">
      <w:pPr>
        <w:pStyle w:val="Titre4"/>
        <w:ind w:left="1440" w:firstLine="720"/>
      </w:pPr>
      <w:bookmarkStart w:id="50" w:name="_Toc60581933"/>
      <w:r>
        <w:t xml:space="preserve">Package </w:t>
      </w:r>
      <w:proofErr w:type="spellStart"/>
      <w:r>
        <w:t>reseau</w:t>
      </w:r>
      <w:bookmarkEnd w:id="50"/>
      <w:proofErr w:type="spellEnd"/>
    </w:p>
    <w:p w14:paraId="3A6301DC" w14:textId="77777777" w:rsidR="000308A2" w:rsidRDefault="000308A2" w:rsidP="000308A2">
      <w:pPr>
        <w:ind w:firstLine="708"/>
        <w:jc w:val="both"/>
      </w:pPr>
      <w:r>
        <w:t xml:space="preserve">Package contenant 2 interfaces </w:t>
      </w:r>
      <w:proofErr w:type="spellStart"/>
      <w:r>
        <w:rPr>
          <w:i/>
          <w:iCs/>
        </w:rPr>
        <w:t>ReceptionDesMessages</w:t>
      </w:r>
      <w:proofErr w:type="spellEnd"/>
      <w:r>
        <w:rPr>
          <w:i/>
          <w:iCs/>
        </w:rPr>
        <w:t xml:space="preserve"> </w:t>
      </w:r>
      <w:r w:rsidRPr="00FB2526">
        <w:t>et</w:t>
      </w:r>
      <w:r>
        <w:rPr>
          <w:i/>
          <w:iCs/>
        </w:rPr>
        <w:t xml:space="preserve"> </w:t>
      </w:r>
      <w:proofErr w:type="spellStart"/>
      <w:r>
        <w:rPr>
          <w:i/>
          <w:iCs/>
        </w:rPr>
        <w:t>EnvoiDesMessages</w:t>
      </w:r>
      <w:proofErr w:type="spellEnd"/>
      <w:r>
        <w:rPr>
          <w:i/>
          <w:iCs/>
        </w:rPr>
        <w:t xml:space="preserve"> </w:t>
      </w:r>
      <w:r w:rsidRPr="00FB2526">
        <w:t>qui permette d’échanger</w:t>
      </w:r>
      <w:r>
        <w:t xml:space="preserve"> sont implémentés sur la classe </w:t>
      </w:r>
      <w:proofErr w:type="spellStart"/>
      <w:r w:rsidRPr="00FB2526">
        <w:rPr>
          <w:i/>
          <w:iCs/>
        </w:rPr>
        <w:t>EchangesAvecLeClient</w:t>
      </w:r>
      <w:proofErr w:type="spellEnd"/>
      <w:r>
        <w:rPr>
          <w:i/>
          <w:iCs/>
        </w:rPr>
        <w:t xml:space="preserve"> </w:t>
      </w:r>
      <w:r w:rsidRPr="00FB2526">
        <w:t>qui permet d’échanger avec les clients.</w:t>
      </w:r>
    </w:p>
    <w:p w14:paraId="034B21F4" w14:textId="77777777" w:rsidR="000308A2" w:rsidRDefault="000308A2" w:rsidP="000308A2">
      <w:pPr>
        <w:ind w:firstLine="708"/>
        <w:jc w:val="both"/>
      </w:pPr>
    </w:p>
    <w:p w14:paraId="746236A0" w14:textId="77777777" w:rsidR="000308A2" w:rsidRDefault="000308A2" w:rsidP="000308A2">
      <w:pPr>
        <w:ind w:firstLine="708"/>
        <w:jc w:val="center"/>
      </w:pPr>
      <w:r>
        <w:rPr>
          <w:noProof/>
        </w:rPr>
        <w:drawing>
          <wp:inline distT="0" distB="0" distL="0" distR="0" wp14:anchorId="286B6D0B" wp14:editId="3C4308BA">
            <wp:extent cx="3780430" cy="2886902"/>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a:extLst>
                        <a:ext uri="{28A0092B-C50C-407E-A947-70E740481C1C}">
                          <a14:useLocalDpi xmlns:a14="http://schemas.microsoft.com/office/drawing/2010/main" val="0"/>
                        </a:ext>
                      </a:extLst>
                    </a:blip>
                    <a:stretch>
                      <a:fillRect/>
                    </a:stretch>
                  </pic:blipFill>
                  <pic:spPr>
                    <a:xfrm>
                      <a:off x="0" y="0"/>
                      <a:ext cx="3801454" cy="2902956"/>
                    </a:xfrm>
                    <a:prstGeom prst="rect">
                      <a:avLst/>
                    </a:prstGeom>
                  </pic:spPr>
                </pic:pic>
              </a:graphicData>
            </a:graphic>
          </wp:inline>
        </w:drawing>
      </w:r>
    </w:p>
    <w:p w14:paraId="76D67FAD" w14:textId="77777777" w:rsidR="000308A2" w:rsidRPr="00FB2526" w:rsidRDefault="000308A2" w:rsidP="000308A2">
      <w:pPr>
        <w:ind w:firstLine="708"/>
        <w:jc w:val="both"/>
        <w:rPr>
          <w:i/>
          <w:iCs/>
        </w:rPr>
      </w:pPr>
    </w:p>
    <w:p w14:paraId="7762D2C8" w14:textId="33D5BE05" w:rsidR="000308A2" w:rsidRDefault="000308A2">
      <w:pPr>
        <w:suppressAutoHyphens w:val="0"/>
        <w:rPr>
          <w:rFonts w:eastAsia="SimHei"/>
          <w:i/>
          <w:iCs/>
          <w:color w:val="000000"/>
          <w:sz w:val="28"/>
        </w:rPr>
      </w:pPr>
    </w:p>
    <w:p w14:paraId="29E79458" w14:textId="3432B53B" w:rsidR="000308A2" w:rsidRDefault="000308A2">
      <w:pPr>
        <w:suppressAutoHyphens w:val="0"/>
        <w:rPr>
          <w:rFonts w:eastAsia="SimHei"/>
          <w:i/>
          <w:iCs/>
          <w:color w:val="000000"/>
          <w:sz w:val="28"/>
        </w:rPr>
      </w:pPr>
    </w:p>
    <w:p w14:paraId="185F7A4B" w14:textId="77777777" w:rsidR="000308A2" w:rsidRDefault="000308A2">
      <w:pPr>
        <w:suppressAutoHyphens w:val="0"/>
        <w:rPr>
          <w:rFonts w:eastAsia="SimHei"/>
          <w:i/>
          <w:iCs/>
          <w:color w:val="000000"/>
          <w:sz w:val="28"/>
        </w:rPr>
      </w:pPr>
    </w:p>
    <w:p w14:paraId="22F0748A" w14:textId="3E08EC6C" w:rsidR="00796BB9" w:rsidRDefault="00796BB9" w:rsidP="008C507F">
      <w:pPr>
        <w:pStyle w:val="Titre4"/>
        <w:ind w:left="1440" w:firstLine="720"/>
      </w:pPr>
      <w:r>
        <w:lastRenderedPageBreak/>
        <w:t>Package partie</w:t>
      </w:r>
      <w:bookmarkEnd w:id="49"/>
    </w:p>
    <w:p w14:paraId="7DB38707" w14:textId="4F98D3B7" w:rsidR="00796BB9" w:rsidRDefault="00796BB9" w:rsidP="00796BB9">
      <w:pPr>
        <w:ind w:firstLine="720"/>
        <w:jc w:val="both"/>
      </w:pPr>
      <w:r>
        <w:t xml:space="preserve">Package contenant la classe </w:t>
      </w:r>
      <w:r w:rsidRPr="00B12E40">
        <w:rPr>
          <w:i/>
          <w:iCs/>
        </w:rPr>
        <w:t>Partie</w:t>
      </w:r>
      <w:r>
        <w:t xml:space="preserve"> et la classe </w:t>
      </w:r>
      <w:proofErr w:type="spellStart"/>
      <w:r w:rsidRPr="00B12E40">
        <w:rPr>
          <w:i/>
          <w:iCs/>
        </w:rPr>
        <w:t>MoteurTMP</w:t>
      </w:r>
      <w:proofErr w:type="spellEnd"/>
      <w:r>
        <w:rPr>
          <w:i/>
          <w:iCs/>
        </w:rPr>
        <w:t xml:space="preserve"> </w:t>
      </w:r>
      <w:r w:rsidRPr="00E844D0">
        <w:t>qui permet de faire tourner une partie</w:t>
      </w:r>
      <w:r>
        <w:t xml:space="preserve"> et de traiter les données nécessaires à la partie</w:t>
      </w:r>
      <w:r w:rsidRPr="00E844D0">
        <w:t>.</w:t>
      </w:r>
    </w:p>
    <w:p w14:paraId="34FEFA82" w14:textId="3F9D11E4" w:rsidR="008C507F" w:rsidRDefault="008C507F" w:rsidP="00796BB9">
      <w:pPr>
        <w:ind w:firstLine="720"/>
        <w:jc w:val="both"/>
      </w:pPr>
    </w:p>
    <w:p w14:paraId="07C41D97" w14:textId="2C72FE0B" w:rsidR="008C507F" w:rsidRDefault="008C507F" w:rsidP="008C507F">
      <w:pPr>
        <w:ind w:firstLine="720"/>
        <w:jc w:val="center"/>
      </w:pPr>
      <w:r>
        <w:rPr>
          <w:noProof/>
        </w:rPr>
        <w:drawing>
          <wp:inline distT="0" distB="0" distL="0" distR="0" wp14:anchorId="5288B726" wp14:editId="0CBA9ED1">
            <wp:extent cx="2112580" cy="5890625"/>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a:extLst>
                        <a:ext uri="{28A0092B-C50C-407E-A947-70E740481C1C}">
                          <a14:useLocalDpi xmlns:a14="http://schemas.microsoft.com/office/drawing/2010/main" val="0"/>
                        </a:ext>
                      </a:extLst>
                    </a:blip>
                    <a:stretch>
                      <a:fillRect/>
                    </a:stretch>
                  </pic:blipFill>
                  <pic:spPr>
                    <a:xfrm>
                      <a:off x="0" y="0"/>
                      <a:ext cx="2168565" cy="6046731"/>
                    </a:xfrm>
                    <a:prstGeom prst="rect">
                      <a:avLst/>
                    </a:prstGeom>
                  </pic:spPr>
                </pic:pic>
              </a:graphicData>
            </a:graphic>
          </wp:inline>
        </w:drawing>
      </w:r>
    </w:p>
    <w:p w14:paraId="09FB316B" w14:textId="77777777" w:rsidR="008C507F" w:rsidRDefault="008C507F" w:rsidP="00796BB9">
      <w:pPr>
        <w:ind w:firstLine="720"/>
        <w:jc w:val="both"/>
      </w:pPr>
    </w:p>
    <w:p w14:paraId="4FE1C79D" w14:textId="77777777" w:rsidR="00796BB9" w:rsidRDefault="00796BB9" w:rsidP="00796BB9">
      <w:pPr>
        <w:pStyle w:val="Titre4"/>
        <w:ind w:left="1440" w:firstLine="720"/>
      </w:pPr>
      <w:r>
        <w:t>Autre Changement</w:t>
      </w:r>
    </w:p>
    <w:p w14:paraId="23B3A8E1" w14:textId="77777777" w:rsidR="00796BB9" w:rsidRPr="00B45E41" w:rsidRDefault="00796BB9" w:rsidP="00796BB9">
      <w:pPr>
        <w:pStyle w:val="Paragraphedeliste"/>
        <w:numPr>
          <w:ilvl w:val="0"/>
          <w:numId w:val="2"/>
        </w:numPr>
        <w:suppressAutoHyphens w:val="0"/>
        <w:autoSpaceDN/>
        <w:spacing w:after="160"/>
        <w:contextualSpacing/>
        <w:jc w:val="both"/>
        <w:textAlignment w:val="auto"/>
      </w:pPr>
      <w:r>
        <w:t>Ajout de la classe Server qui permet de paramétrer et manipuler le server.</w:t>
      </w:r>
    </w:p>
    <w:p w14:paraId="33C33B8E" w14:textId="63D07573" w:rsidR="001A1972" w:rsidRDefault="001A1972" w:rsidP="001A1972"/>
    <w:p w14:paraId="541C2C5C" w14:textId="0469F5AD" w:rsidR="00AE48DC" w:rsidRDefault="001A1972" w:rsidP="00C83EB7">
      <w:pPr>
        <w:pStyle w:val="Titre3"/>
        <w:ind w:left="720" w:firstLine="720"/>
      </w:pPr>
      <w:bookmarkStart w:id="51" w:name="_Toc60587977"/>
      <w:r>
        <w:lastRenderedPageBreak/>
        <w:t>Diagrammes de Séquences</w:t>
      </w:r>
      <w:bookmarkEnd w:id="51"/>
      <w:r w:rsidR="00F10394">
        <w:br/>
      </w:r>
    </w:p>
    <w:p w14:paraId="61F5E5C2" w14:textId="368E1936" w:rsidR="00DC3BCD" w:rsidRDefault="00DC3BCD" w:rsidP="00F10394">
      <w:pPr>
        <w:pStyle w:val="Titre4"/>
        <w:ind w:left="1440" w:firstLine="720"/>
      </w:pPr>
      <w:proofErr w:type="spellStart"/>
      <w:r>
        <w:t>ConnectionServeur</w:t>
      </w:r>
      <w:proofErr w:type="spellEnd"/>
      <w:r>
        <w:t xml:space="preserve"> : </w:t>
      </w:r>
    </w:p>
    <w:p w14:paraId="317C21E3" w14:textId="62A084E6" w:rsidR="00DC3BCD" w:rsidRDefault="00DC3BCD" w:rsidP="00DC3BCD">
      <w:r>
        <w:rPr>
          <w:noProof/>
        </w:rPr>
        <w:drawing>
          <wp:inline distT="0" distB="0" distL="0" distR="0" wp14:anchorId="26058AD5" wp14:editId="3DABE3B2">
            <wp:extent cx="5857875" cy="423122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3197" cy="4256739"/>
                    </a:xfrm>
                    <a:prstGeom prst="rect">
                      <a:avLst/>
                    </a:prstGeom>
                    <a:noFill/>
                    <a:ln>
                      <a:noFill/>
                    </a:ln>
                  </pic:spPr>
                </pic:pic>
              </a:graphicData>
            </a:graphic>
          </wp:inline>
        </w:drawing>
      </w:r>
    </w:p>
    <w:p w14:paraId="431757E7" w14:textId="4854A84B" w:rsidR="00FD1680" w:rsidRDefault="00FD1680" w:rsidP="00DC3BCD">
      <w:r>
        <w:t>Use case : « Se connecter »</w:t>
      </w:r>
    </w:p>
    <w:p w14:paraId="56A0C52B" w14:textId="77777777" w:rsidR="00FD1680" w:rsidRDefault="00FD1680" w:rsidP="00DC3BCD"/>
    <w:p w14:paraId="022CD636" w14:textId="77777777" w:rsidR="00DC3BCD" w:rsidRDefault="00DC3BCD" w:rsidP="00DC3BCD">
      <w:r>
        <w:t>L’utilisateur lance le serveur avec des arguments sur la partie (nombre de partie, mode de jeu, affichage de la trace du jeu et des statistiques).</w:t>
      </w:r>
    </w:p>
    <w:p w14:paraId="0D2299CE" w14:textId="4080CD92" w:rsidR="00DC3BCD" w:rsidRDefault="00DC3BCD" w:rsidP="00DC3BCD">
      <w:r>
        <w:t>Le Main cré</w:t>
      </w:r>
      <w:r w:rsidR="006E2799">
        <w:t>e</w:t>
      </w:r>
      <w:r>
        <w:t xml:space="preserve"> les argument</w:t>
      </w:r>
      <w:r w:rsidR="006E2799">
        <w:t>s</w:t>
      </w:r>
      <w:r>
        <w:t xml:space="preserve"> et </w:t>
      </w:r>
      <w:r w:rsidR="006E2799">
        <w:t xml:space="preserve">crée </w:t>
      </w:r>
      <w:r>
        <w:t>un serveur. Le serveur créer le moteur</w:t>
      </w:r>
      <w:r w:rsidR="006E2799">
        <w:t>,</w:t>
      </w:r>
      <w:r>
        <w:t xml:space="preserve"> mais aussi les échanges avec le client.</w:t>
      </w:r>
    </w:p>
    <w:p w14:paraId="0373328F" w14:textId="4E328CCA" w:rsidR="00DC3BCD" w:rsidRDefault="00DC3BCD" w:rsidP="00DC3BCD">
      <w:r>
        <w:t>Ensuite le Main démarre le serveur. Ensuite le serveur cré</w:t>
      </w:r>
      <w:r w:rsidR="006E2799">
        <w:t>e</w:t>
      </w:r>
      <w:r>
        <w:t xml:space="preserve"> une partie, et pour finir le serveur se met en attente des clients.</w:t>
      </w:r>
    </w:p>
    <w:p w14:paraId="75673D53" w14:textId="030189B1" w:rsidR="00DC3BCD" w:rsidRDefault="00DC3BCD" w:rsidP="00DC3BCD">
      <w:r>
        <w:t>Une fois tous les client</w:t>
      </w:r>
      <w:r w:rsidR="006E2799">
        <w:t>s</w:t>
      </w:r>
      <w:r>
        <w:t xml:space="preserve"> connecté</w:t>
      </w:r>
      <w:r w:rsidR="006E2799">
        <w:t>s</w:t>
      </w:r>
      <w:r>
        <w:t xml:space="preserve"> la partie le lance en appelant la méthode </w:t>
      </w:r>
      <w:proofErr w:type="spellStart"/>
      <w:r>
        <w:t>lancerPartie</w:t>
      </w:r>
      <w:proofErr w:type="spellEnd"/>
      <w:r>
        <w:t>.</w:t>
      </w:r>
    </w:p>
    <w:p w14:paraId="14A8A29A" w14:textId="3900A9A2" w:rsidR="00DC3BCD" w:rsidRDefault="00DC3BCD" w:rsidP="00DC3BCD">
      <w:r>
        <w:t>Les argument</w:t>
      </w:r>
      <w:r w:rsidR="006E2799">
        <w:t>s</w:t>
      </w:r>
      <w:r>
        <w:t xml:space="preserve"> on était ajouté, le moteur n’existait pas et c’est le moteur qui cré</w:t>
      </w:r>
      <w:r w:rsidR="006E2799">
        <w:t>e</w:t>
      </w:r>
      <w:r>
        <w:t xml:space="preserve"> une partie.</w:t>
      </w:r>
    </w:p>
    <w:p w14:paraId="2472ADDC" w14:textId="77777777" w:rsidR="00DC3BCD" w:rsidRDefault="00DC3BCD" w:rsidP="00DC3BCD"/>
    <w:p w14:paraId="5E84A870" w14:textId="77777777" w:rsidR="00DC3BCD" w:rsidRDefault="00DC3BCD" w:rsidP="00DC3BCD"/>
    <w:p w14:paraId="223EB086" w14:textId="77777777" w:rsidR="00DC3BCD" w:rsidRDefault="00DC3BCD" w:rsidP="00DC3BCD"/>
    <w:p w14:paraId="5A06C45E" w14:textId="77777777" w:rsidR="00DC3BCD" w:rsidRDefault="00DC3BCD" w:rsidP="00DC3BCD"/>
    <w:p w14:paraId="50A8331F" w14:textId="77777777" w:rsidR="00DC3BCD" w:rsidRDefault="00DC3BCD" w:rsidP="00DC3BCD"/>
    <w:p w14:paraId="5719DD54" w14:textId="77777777" w:rsidR="00DC3BCD" w:rsidRDefault="00DC3BCD" w:rsidP="00DC3BCD"/>
    <w:p w14:paraId="164CBB28" w14:textId="77777777" w:rsidR="00DC3BCD" w:rsidRDefault="00DC3BCD" w:rsidP="00F10394">
      <w:pPr>
        <w:pStyle w:val="Titre4"/>
        <w:ind w:left="1440" w:firstLine="720"/>
      </w:pPr>
      <w:proofErr w:type="spellStart"/>
      <w:r>
        <w:lastRenderedPageBreak/>
        <w:t>LancerPartie</w:t>
      </w:r>
      <w:proofErr w:type="spellEnd"/>
      <w:r>
        <w:t> :</w:t>
      </w:r>
    </w:p>
    <w:p w14:paraId="18B4A6A1" w14:textId="450B526B" w:rsidR="00DC3BCD" w:rsidRDefault="00DC3BCD" w:rsidP="00DC3BCD">
      <w:pPr>
        <w:rPr>
          <w:noProof/>
        </w:rPr>
      </w:pPr>
      <w:r w:rsidRPr="00F11050">
        <w:rPr>
          <w:noProof/>
        </w:rPr>
        <w:t xml:space="preserve"> </w:t>
      </w:r>
      <w:r>
        <w:rPr>
          <w:noProof/>
        </w:rPr>
        <w:drawing>
          <wp:inline distT="0" distB="0" distL="0" distR="0" wp14:anchorId="064B0719" wp14:editId="075BFEFC">
            <wp:extent cx="4333875" cy="564695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7853" cy="5717286"/>
                    </a:xfrm>
                    <a:prstGeom prst="rect">
                      <a:avLst/>
                    </a:prstGeom>
                    <a:noFill/>
                    <a:ln>
                      <a:noFill/>
                    </a:ln>
                  </pic:spPr>
                </pic:pic>
              </a:graphicData>
            </a:graphic>
          </wp:inline>
        </w:drawing>
      </w:r>
    </w:p>
    <w:p w14:paraId="1D201D24" w14:textId="2D62DED5" w:rsidR="00FD1680" w:rsidRDefault="00FD1680" w:rsidP="00DC3BCD">
      <w:pPr>
        <w:rPr>
          <w:noProof/>
        </w:rPr>
      </w:pPr>
      <w:r>
        <w:t>Use case : « Indiquer au client qu’il peut jouer », « Terminer la partie » et « Se déconnecte »</w:t>
      </w:r>
    </w:p>
    <w:p w14:paraId="5B934054" w14:textId="77777777" w:rsidR="00FD1680" w:rsidRDefault="00FD1680" w:rsidP="00DC3BCD"/>
    <w:p w14:paraId="656931B2" w14:textId="506B6070" w:rsidR="00DC3BCD" w:rsidRDefault="00DC3BCD" w:rsidP="00DC3BCD">
      <w:r>
        <w:t>On boucle sur le nombre de partie</w:t>
      </w:r>
      <w:r w:rsidR="006E2799">
        <w:t>s</w:t>
      </w:r>
      <w:r>
        <w:t xml:space="preserve"> enregistré dans les arguments. Tant que la partie n’est pas finie</w:t>
      </w:r>
      <w:r w:rsidR="006E2799">
        <w:t>,</w:t>
      </w:r>
      <w:r>
        <w:t xml:space="preserve"> on regarde si elle est finie.</w:t>
      </w:r>
    </w:p>
    <w:p w14:paraId="0FA4773F" w14:textId="6489CD70" w:rsidR="00DC3BCD" w:rsidRDefault="00DC3BCD" w:rsidP="00DC3BCD">
      <w:r>
        <w:t>Si elle est finie</w:t>
      </w:r>
      <w:r w:rsidR="006E2799">
        <w:t>,</w:t>
      </w:r>
      <w:r>
        <w:t xml:space="preserve"> on affiche les statistique</w:t>
      </w:r>
      <w:r w:rsidR="006E2799">
        <w:t>s</w:t>
      </w:r>
      <w:r>
        <w:t xml:space="preserve"> sinon on appelle la méthode </w:t>
      </w:r>
      <w:proofErr w:type="spellStart"/>
      <w:r>
        <w:t>faireUnTour</w:t>
      </w:r>
      <w:proofErr w:type="spellEnd"/>
      <w:r>
        <w:t>.</w:t>
      </w:r>
    </w:p>
    <w:p w14:paraId="337F6FD9" w14:textId="7B635C54" w:rsidR="00DC3BCD" w:rsidRDefault="00DC3BCD" w:rsidP="00DC3BCD">
      <w:r>
        <w:t xml:space="preserve">Si la partie est finie alors on lance la méthode </w:t>
      </w:r>
      <w:proofErr w:type="spellStart"/>
      <w:r>
        <w:t>finPartie</w:t>
      </w:r>
      <w:proofErr w:type="spellEnd"/>
      <w:r>
        <w:t xml:space="preserve"> qui envoie un message au client et on res</w:t>
      </w:r>
      <w:r w:rsidR="006E2799">
        <w:t>et</w:t>
      </w:r>
      <w:r>
        <w:t xml:space="preserve"> les inventaire</w:t>
      </w:r>
      <w:r w:rsidR="006E2799">
        <w:t>s</w:t>
      </w:r>
      <w:r>
        <w:t xml:space="preserve"> des joueurs et les stats des joueurs</w:t>
      </w:r>
    </w:p>
    <w:p w14:paraId="3AF2A802" w14:textId="2AE25D14" w:rsidR="00DC3BCD" w:rsidRDefault="00DC3BCD" w:rsidP="00DC3BCD">
      <w:r>
        <w:t xml:space="preserve">Si la boucle de partie est finie alors on appelle </w:t>
      </w:r>
      <w:proofErr w:type="gramStart"/>
      <w:r>
        <w:t>la méthode fin</w:t>
      </w:r>
      <w:proofErr w:type="gramEnd"/>
      <w:r>
        <w:t xml:space="preserve"> qui met fin </w:t>
      </w:r>
      <w:r w:rsidR="006E2799">
        <w:t>à</w:t>
      </w:r>
      <w:r>
        <w:t xml:space="preserve"> la partie et déconnecte les client</w:t>
      </w:r>
      <w:r w:rsidR="006E2799">
        <w:t>s</w:t>
      </w:r>
      <w:r>
        <w:t>.</w:t>
      </w:r>
    </w:p>
    <w:p w14:paraId="0A2415D8" w14:textId="77777777" w:rsidR="00DC3BCD" w:rsidRDefault="00DC3BCD" w:rsidP="00DC3BCD">
      <w:r>
        <w:t>Avant la partie demander au joueur de jouer via la méthode jouer qui bouclé. Maintenant c’est le serveur qui boucle sur l’identifiant des joueurs. Il demande au client de jouer, le serveur récupère l’action donner par le client, et l’exécuter.</w:t>
      </w:r>
    </w:p>
    <w:p w14:paraId="73A83E24" w14:textId="77777777" w:rsidR="00DC3BCD" w:rsidRDefault="00DC3BCD" w:rsidP="00DC3BCD"/>
    <w:p w14:paraId="7371F197" w14:textId="77777777" w:rsidR="00DC3BCD" w:rsidRDefault="00DC3BCD" w:rsidP="00DC3BCD"/>
    <w:p w14:paraId="500B0CA5" w14:textId="21E34B44" w:rsidR="000308A2" w:rsidRDefault="000308A2">
      <w:pPr>
        <w:suppressAutoHyphens w:val="0"/>
      </w:pPr>
      <w:r>
        <w:br w:type="page"/>
      </w:r>
    </w:p>
    <w:p w14:paraId="27CB3623" w14:textId="77777777" w:rsidR="00DC3BCD" w:rsidRDefault="00DC3BCD" w:rsidP="00DC3BCD"/>
    <w:p w14:paraId="027602F3" w14:textId="77777777" w:rsidR="00DC3BCD" w:rsidRDefault="00DC3BCD" w:rsidP="00DC3BCD"/>
    <w:p w14:paraId="2566AD07" w14:textId="6A30A857" w:rsidR="00DC3BCD" w:rsidRDefault="00DC3BCD" w:rsidP="00F10394">
      <w:pPr>
        <w:pStyle w:val="Titre4"/>
        <w:ind w:left="2160" w:firstLine="720"/>
        <w:rPr>
          <w:noProof/>
        </w:rPr>
      </w:pPr>
      <w:proofErr w:type="spellStart"/>
      <w:proofErr w:type="gramStart"/>
      <w:r>
        <w:t>faireUnTour</w:t>
      </w:r>
      <w:proofErr w:type="spellEnd"/>
      <w:proofErr w:type="gramEnd"/>
      <w:r>
        <w:t> :</w:t>
      </w:r>
      <w:r w:rsidRPr="00F11050">
        <w:rPr>
          <w:noProof/>
        </w:rPr>
        <w:t xml:space="preserve"> </w:t>
      </w:r>
    </w:p>
    <w:p w14:paraId="6F08A9CD" w14:textId="77777777" w:rsidR="00DC3BCD" w:rsidRDefault="00DC3BCD" w:rsidP="00DC3BCD"/>
    <w:p w14:paraId="3A670985" w14:textId="2CFEF09C" w:rsidR="00DC3BCD" w:rsidRDefault="00DC3BCD" w:rsidP="00DC3BCD">
      <w:r>
        <w:rPr>
          <w:noProof/>
        </w:rPr>
        <w:drawing>
          <wp:inline distT="0" distB="0" distL="0" distR="0" wp14:anchorId="6F51C629" wp14:editId="2F2C1113">
            <wp:extent cx="5543550" cy="5047934"/>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5668" cy="5058969"/>
                    </a:xfrm>
                    <a:prstGeom prst="rect">
                      <a:avLst/>
                    </a:prstGeom>
                    <a:noFill/>
                    <a:ln>
                      <a:noFill/>
                    </a:ln>
                  </pic:spPr>
                </pic:pic>
              </a:graphicData>
            </a:graphic>
          </wp:inline>
        </w:drawing>
      </w:r>
    </w:p>
    <w:p w14:paraId="0CCD2DA6" w14:textId="27EC992B" w:rsidR="00FD1680" w:rsidRDefault="00FD1680" w:rsidP="00FD1680">
      <w:pPr>
        <w:rPr>
          <w:noProof/>
        </w:rPr>
      </w:pPr>
      <w:r>
        <w:t>Use case : « Effectue l’action »</w:t>
      </w:r>
    </w:p>
    <w:p w14:paraId="4B6166FD" w14:textId="77777777" w:rsidR="00FD1680" w:rsidRDefault="00FD1680" w:rsidP="00DC3BCD"/>
    <w:p w14:paraId="1DE50A76" w14:textId="491990A5" w:rsidR="00DC3BCD" w:rsidRDefault="00DC3BCD" w:rsidP="00DC3BCD">
      <w:r>
        <w:t>On boucle sur tous les joueurs, ensuite tant que le joueur qui joue n’a pas 0 action alors le serveur envoie une demande de jouer, ensuite le client envoie l’opération à faire.</w:t>
      </w:r>
    </w:p>
    <w:p w14:paraId="76CF0DDB" w14:textId="42B1628C" w:rsidR="00DC3BCD" w:rsidRDefault="00DC3BCD" w:rsidP="00DC3BCD">
      <w:r>
        <w:t>Si l’opération est réalisable alors on exécute l’opération donn</w:t>
      </w:r>
      <w:r w:rsidR="006E2799">
        <w:t>ée</w:t>
      </w:r>
      <w:r>
        <w:t xml:space="preserve"> par le client</w:t>
      </w:r>
    </w:p>
    <w:p w14:paraId="00538538" w14:textId="2A1E7EE2" w:rsidR="00DC3BCD" w:rsidRDefault="00DC3BCD" w:rsidP="00DC3BCD">
      <w:r>
        <w:t>Si le joueur a 0 action alors on lui res</w:t>
      </w:r>
      <w:r w:rsidR="006E2799">
        <w:t>et</w:t>
      </w:r>
      <w:r>
        <w:t xml:space="preserve"> les id bâtiment, les actions et aussi les investissement</w:t>
      </w:r>
      <w:r w:rsidR="006E2799">
        <w:t>s</w:t>
      </w:r>
      <w:r>
        <w:t>.</w:t>
      </w:r>
    </w:p>
    <w:p w14:paraId="1F2A7629" w14:textId="77777777" w:rsidR="00DC3BCD" w:rsidRDefault="00DC3BCD" w:rsidP="00DC3BCD">
      <w:r>
        <w:t>Ensuite on boucle sur le prochain joueur</w:t>
      </w:r>
    </w:p>
    <w:p w14:paraId="3B03BAF1" w14:textId="77777777" w:rsidR="00DC3BCD" w:rsidRDefault="00DC3BCD" w:rsidP="00DC3BCD"/>
    <w:p w14:paraId="192792AF" w14:textId="0169F6CE" w:rsidR="00DC3BCD" w:rsidRDefault="00DC3BCD" w:rsidP="00DC3BCD">
      <w:r>
        <w:t>Dans l’ancienne version la partie exécuter les actions. Dans la nouvelle version</w:t>
      </w:r>
      <w:r w:rsidR="006E2799">
        <w:t>,</w:t>
      </w:r>
      <w:r>
        <w:t xml:space="preserve"> c’est le serveur qui s’occupe d’exécuter les opérations</w:t>
      </w:r>
      <w:r w:rsidR="006E2799">
        <w:t>.</w:t>
      </w:r>
      <w:r>
        <w:t xml:space="preserve"> </w:t>
      </w:r>
    </w:p>
    <w:p w14:paraId="6F075418" w14:textId="07320626" w:rsidR="00DC3BCD" w:rsidRDefault="00DC3BCD">
      <w:pPr>
        <w:suppressAutoHyphens w:val="0"/>
        <w:rPr>
          <w:rFonts w:ascii="Arial Black" w:eastAsia="SimHei" w:hAnsi="Arial Black"/>
          <w:b/>
          <w:color w:val="123869"/>
          <w:sz w:val="28"/>
          <w:szCs w:val="32"/>
        </w:rPr>
      </w:pPr>
      <w:r>
        <w:br w:type="page"/>
      </w:r>
    </w:p>
    <w:p w14:paraId="3A895DE1" w14:textId="2A4262D1" w:rsidR="00DC3BCD" w:rsidRDefault="00AE48DC" w:rsidP="00F10394">
      <w:pPr>
        <w:pStyle w:val="Titre1"/>
      </w:pPr>
      <w:bookmarkStart w:id="52" w:name="_Toc60587978"/>
      <w:r>
        <w:lastRenderedPageBreak/>
        <w:t>Interactions entre le ou les joueurs et le moteur</w:t>
      </w:r>
      <w:bookmarkEnd w:id="52"/>
    </w:p>
    <w:p w14:paraId="42E361C5" w14:textId="77777777" w:rsidR="00DC3BCD" w:rsidRDefault="00DC3BCD" w:rsidP="00DC3BCD"/>
    <w:p w14:paraId="282AA506" w14:textId="7CC446FD" w:rsidR="00DC3BCD" w:rsidRDefault="00F10394" w:rsidP="00F10394">
      <w:pPr>
        <w:pStyle w:val="Titre4"/>
        <w:ind w:left="2160" w:firstLine="720"/>
      </w:pPr>
      <w:r>
        <w:t>Connexion</w:t>
      </w:r>
      <w:r w:rsidR="00DC3BCD">
        <w:t xml:space="preserve"> des clients au serveur</w:t>
      </w:r>
      <w:r>
        <w:t> :</w:t>
      </w:r>
    </w:p>
    <w:p w14:paraId="0709A496" w14:textId="77777777" w:rsidR="00DC3BCD" w:rsidRDefault="00DC3BCD" w:rsidP="00DC3BCD">
      <w:r>
        <w:rPr>
          <w:noProof/>
        </w:rPr>
        <mc:AlternateContent>
          <mc:Choice Requires="wps">
            <w:drawing>
              <wp:anchor distT="0" distB="0" distL="114300" distR="114300" simplePos="0" relativeHeight="251666432" behindDoc="0" locked="0" layoutInCell="1" allowOverlap="1" wp14:anchorId="3402C469" wp14:editId="6935C449">
                <wp:simplePos x="0" y="0"/>
                <wp:positionH relativeFrom="column">
                  <wp:posOffset>877799</wp:posOffset>
                </wp:positionH>
                <wp:positionV relativeFrom="paragraph">
                  <wp:posOffset>1849526</wp:posOffset>
                </wp:positionV>
                <wp:extent cx="3760012" cy="451485"/>
                <wp:effectExtent l="0" t="0" r="12065" b="24765"/>
                <wp:wrapNone/>
                <wp:docPr id="12" name="Rectangle 12"/>
                <wp:cNvGraphicFramePr/>
                <a:graphic xmlns:a="http://schemas.openxmlformats.org/drawingml/2006/main">
                  <a:graphicData uri="http://schemas.microsoft.com/office/word/2010/wordprocessingShape">
                    <wps:wsp>
                      <wps:cNvSpPr/>
                      <wps:spPr>
                        <a:xfrm>
                          <a:off x="0" y="0"/>
                          <a:ext cx="3760012" cy="451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BC7E585" id="Rectangle 12" o:spid="_x0000_s1026" style="position:absolute;margin-left:69.1pt;margin-top:145.65pt;width:296.05pt;height:3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s5dlgIAAIc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" filled="f" strokecolor="red" strokeweight="1pt"/>
            </w:pict>
          </mc:Fallback>
        </mc:AlternateContent>
      </w:r>
      <w:r w:rsidRPr="000A460B">
        <w:rPr>
          <w:noProof/>
        </w:rPr>
        <w:t xml:space="preserve"> </w:t>
      </w:r>
      <w:r>
        <w:rPr>
          <w:noProof/>
        </w:rPr>
        <w:drawing>
          <wp:inline distT="0" distB="0" distL="0" distR="0" wp14:anchorId="4EB8240C" wp14:editId="094BC00C">
            <wp:extent cx="4848225" cy="3501941"/>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5464" cy="3514393"/>
                    </a:xfrm>
                    <a:prstGeom prst="rect">
                      <a:avLst/>
                    </a:prstGeom>
                    <a:noFill/>
                    <a:ln>
                      <a:noFill/>
                    </a:ln>
                  </pic:spPr>
                </pic:pic>
              </a:graphicData>
            </a:graphic>
          </wp:inline>
        </w:drawing>
      </w:r>
    </w:p>
    <w:p w14:paraId="17FBB3F6" w14:textId="77777777" w:rsidR="00DC3BCD" w:rsidRDefault="00DC3BCD" w:rsidP="00DC3BCD">
      <w:r>
        <w:t>Le serveur permet au client de se connecter après la création de la partie.</w:t>
      </w:r>
    </w:p>
    <w:p w14:paraId="0B4C970B" w14:textId="126EA366" w:rsidR="00DC3BCD" w:rsidRDefault="00DC3BCD" w:rsidP="00B666C8">
      <w:r>
        <w:t>Les messages concerné ‘</w:t>
      </w:r>
      <w:r w:rsidRPr="000A460B">
        <w:t>IDENTIFICATION</w:t>
      </w:r>
      <w:r>
        <w:t>’ (message reçu) et ‘</w:t>
      </w:r>
      <w:proofErr w:type="spellStart"/>
      <w:r>
        <w:t>connect</w:t>
      </w:r>
      <w:proofErr w:type="spellEnd"/>
      <w:r>
        <w:t>’ (message reçu)</w:t>
      </w:r>
      <w:r w:rsidR="00B666C8">
        <w:br/>
      </w:r>
    </w:p>
    <w:p w14:paraId="4CBA158A" w14:textId="76AC12C6" w:rsidR="00DC3BCD" w:rsidRDefault="00DC3BCD" w:rsidP="000308A2">
      <w:pPr>
        <w:pStyle w:val="Titre4"/>
        <w:ind w:left="2880"/>
      </w:pPr>
      <w:r>
        <w:lastRenderedPageBreak/>
        <w:t xml:space="preserve">Connexion d’un client </w:t>
      </w:r>
      <w:r w:rsidR="006E2799">
        <w:t>à</w:t>
      </w:r>
      <w:r>
        <w:t xml:space="preserve"> un serveur :</w:t>
      </w:r>
    </w:p>
    <w:p w14:paraId="19D9272D" w14:textId="77777777" w:rsidR="00DC3BCD" w:rsidRDefault="00DC3BCD" w:rsidP="00DC3BCD">
      <w:r>
        <w:rPr>
          <w:noProof/>
        </w:rPr>
        <mc:AlternateContent>
          <mc:Choice Requires="wps">
            <w:drawing>
              <wp:anchor distT="0" distB="0" distL="114300" distR="114300" simplePos="0" relativeHeight="251667456" behindDoc="0" locked="0" layoutInCell="1" allowOverlap="1" wp14:anchorId="3A133E1D" wp14:editId="0F42A964">
                <wp:simplePos x="0" y="0"/>
                <wp:positionH relativeFrom="column">
                  <wp:posOffset>860425</wp:posOffset>
                </wp:positionH>
                <wp:positionV relativeFrom="paragraph">
                  <wp:posOffset>2933700</wp:posOffset>
                </wp:positionV>
                <wp:extent cx="3342005" cy="707390"/>
                <wp:effectExtent l="7620" t="12065" r="12700"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2005" cy="7073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0883B90A" id="Rectangle 11" o:spid="_x0000_s1026" style="position:absolute;margin-left:67.75pt;margin-top:231pt;width:263.15pt;height:5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" filled="f" strokecolor="red"/>
            </w:pict>
          </mc:Fallback>
        </mc:AlternateContent>
      </w:r>
      <w:r>
        <w:rPr>
          <w:noProof/>
        </w:rPr>
        <w:drawing>
          <wp:inline distT="0" distB="0" distL="0" distR="0" wp14:anchorId="0B69266A" wp14:editId="5BF3761D">
            <wp:extent cx="4747544" cy="437004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6274" cy="4387287"/>
                    </a:xfrm>
                    <a:prstGeom prst="rect">
                      <a:avLst/>
                    </a:prstGeom>
                    <a:noFill/>
                    <a:ln>
                      <a:noFill/>
                    </a:ln>
                  </pic:spPr>
                </pic:pic>
              </a:graphicData>
            </a:graphic>
          </wp:inline>
        </w:drawing>
      </w:r>
    </w:p>
    <w:p w14:paraId="3AC0AD3C" w14:textId="77777777" w:rsidR="00DC3BCD" w:rsidRDefault="00DC3BCD" w:rsidP="00DC3BCD"/>
    <w:p w14:paraId="4EBD5501" w14:textId="00C5F16B" w:rsidR="00DC3BCD" w:rsidRDefault="00DC3BCD" w:rsidP="00DC3BCD">
      <w:r>
        <w:t>La demande de connexion se fait après la création du client.</w:t>
      </w:r>
      <w:r>
        <w:br/>
        <w:t>Les messages concernés sont : ‘</w:t>
      </w:r>
      <w:proofErr w:type="spellStart"/>
      <w:r>
        <w:t>connect</w:t>
      </w:r>
      <w:proofErr w:type="spellEnd"/>
      <w:r>
        <w:t>’ (message envoyé) et ‘Identification’ (message envoyé).</w:t>
      </w:r>
    </w:p>
    <w:p w14:paraId="4004AF56" w14:textId="5B8334FD" w:rsidR="00DC3BCD" w:rsidRDefault="00DC3BCD" w:rsidP="00F10394">
      <w:pPr>
        <w:pStyle w:val="Titre4"/>
        <w:ind w:left="2160" w:firstLine="720"/>
      </w:pPr>
      <w:r>
        <w:lastRenderedPageBreak/>
        <w:t>Demander et récupérer l’action</w:t>
      </w:r>
      <w:r w:rsidR="00F10394">
        <w:t> :</w:t>
      </w:r>
    </w:p>
    <w:p w14:paraId="0EC7496A" w14:textId="77777777" w:rsidR="00DC3BCD" w:rsidRDefault="00DC3BCD" w:rsidP="00DC3BCD">
      <w:r>
        <w:rPr>
          <w:noProof/>
        </w:rPr>
        <mc:AlternateContent>
          <mc:Choice Requires="wps">
            <w:drawing>
              <wp:anchor distT="0" distB="0" distL="114300" distR="114300" simplePos="0" relativeHeight="251665408" behindDoc="0" locked="0" layoutInCell="1" allowOverlap="1" wp14:anchorId="26072CEC" wp14:editId="7C533345">
                <wp:simplePos x="0" y="0"/>
                <wp:positionH relativeFrom="column">
                  <wp:posOffset>271780</wp:posOffset>
                </wp:positionH>
                <wp:positionV relativeFrom="paragraph">
                  <wp:posOffset>824865</wp:posOffset>
                </wp:positionV>
                <wp:extent cx="4257675" cy="590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57675"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076ABB5" id="Rectangle 13" o:spid="_x0000_s1026" style="position:absolute;margin-left:21.4pt;margin-top:64.95pt;width:335.25pt;height:4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" filled="f" strokecolor="red" strokeweight="1pt"/>
            </w:pict>
          </mc:Fallback>
        </mc:AlternateContent>
      </w:r>
      <w:r>
        <w:rPr>
          <w:noProof/>
        </w:rPr>
        <w:drawing>
          <wp:inline distT="0" distB="0" distL="0" distR="0" wp14:anchorId="1EE2E098" wp14:editId="00CEEAE2">
            <wp:extent cx="5019675" cy="4570895"/>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584" cy="4579918"/>
                    </a:xfrm>
                    <a:prstGeom prst="rect">
                      <a:avLst/>
                    </a:prstGeom>
                    <a:noFill/>
                    <a:ln>
                      <a:noFill/>
                    </a:ln>
                  </pic:spPr>
                </pic:pic>
              </a:graphicData>
            </a:graphic>
          </wp:inline>
        </w:drawing>
      </w:r>
    </w:p>
    <w:p w14:paraId="0E5832D0" w14:textId="77777777" w:rsidR="00DC3BCD" w:rsidRDefault="00DC3BCD" w:rsidP="00DC3BCD">
      <w:r>
        <w:t>Le serveur demande au client de jouer et en retour il reçoit une action à faire.</w:t>
      </w:r>
    </w:p>
    <w:p w14:paraId="68A21E17" w14:textId="52832486" w:rsidR="00DC3BCD" w:rsidRDefault="00DC3BCD" w:rsidP="00DC3BCD">
      <w:r>
        <w:t>Les messages concernés sont : ‘</w:t>
      </w:r>
      <w:r w:rsidRPr="00894105">
        <w:t>DEMANDE_DE_JOUER</w:t>
      </w:r>
      <w:r>
        <w:t>’ (message envoyé) et ‘</w:t>
      </w:r>
      <w:r w:rsidRPr="009802CB">
        <w:t>JOUER_CETTE_ACTION</w:t>
      </w:r>
      <w:r>
        <w:t>’ (message reçu)</w:t>
      </w:r>
      <w:r w:rsidR="000308A2">
        <w:br/>
      </w:r>
    </w:p>
    <w:p w14:paraId="0C1CFE2D" w14:textId="77777777" w:rsidR="000308A2" w:rsidRDefault="000308A2" w:rsidP="00DC3BCD"/>
    <w:p w14:paraId="2E6951F7" w14:textId="77777777" w:rsidR="00DC3BCD" w:rsidRDefault="00DC3BCD" w:rsidP="00DC3BCD"/>
    <w:p w14:paraId="2F3118B9" w14:textId="77777777" w:rsidR="00DC3BCD" w:rsidRDefault="00DC3BCD" w:rsidP="00F10394">
      <w:pPr>
        <w:pStyle w:val="Titre4"/>
        <w:ind w:left="2160" w:firstLine="720"/>
      </w:pPr>
      <w:r>
        <w:lastRenderedPageBreak/>
        <w:t>Demande de jouer :</w:t>
      </w:r>
    </w:p>
    <w:p w14:paraId="098E322C" w14:textId="77777777" w:rsidR="00DC3BCD" w:rsidRDefault="00DC3BCD" w:rsidP="00DC3BCD">
      <w:r>
        <w:rPr>
          <w:noProof/>
        </w:rPr>
        <mc:AlternateContent>
          <mc:Choice Requires="wps">
            <w:drawing>
              <wp:anchor distT="0" distB="0" distL="114300" distR="114300" simplePos="0" relativeHeight="251670528" behindDoc="0" locked="0" layoutInCell="1" allowOverlap="1" wp14:anchorId="1D159467" wp14:editId="5FEB0504">
                <wp:simplePos x="0" y="0"/>
                <wp:positionH relativeFrom="column">
                  <wp:posOffset>234315</wp:posOffset>
                </wp:positionH>
                <wp:positionV relativeFrom="paragraph">
                  <wp:posOffset>255270</wp:posOffset>
                </wp:positionV>
                <wp:extent cx="1377950" cy="796290"/>
                <wp:effectExtent l="10160" t="11430" r="12065" b="1143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7962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75FFBCEE" id="Rectangle 14" o:spid="_x0000_s1026" style="position:absolute;margin-left:18.45pt;margin-top:20.1pt;width:108.5pt;height:6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" filled="f" strokecolor="red"/>
            </w:pict>
          </mc:Fallback>
        </mc:AlternateContent>
      </w:r>
      <w:r>
        <w:rPr>
          <w:noProof/>
        </w:rPr>
        <mc:AlternateContent>
          <mc:Choice Requires="wps">
            <w:drawing>
              <wp:anchor distT="0" distB="0" distL="114300" distR="114300" simplePos="0" relativeHeight="251671552" behindDoc="0" locked="0" layoutInCell="1" allowOverlap="1" wp14:anchorId="562C4860" wp14:editId="7BE16BD4">
                <wp:simplePos x="0" y="0"/>
                <wp:positionH relativeFrom="column">
                  <wp:posOffset>264795</wp:posOffset>
                </wp:positionH>
                <wp:positionV relativeFrom="paragraph">
                  <wp:posOffset>1950085</wp:posOffset>
                </wp:positionV>
                <wp:extent cx="1443990" cy="838200"/>
                <wp:effectExtent l="12065" t="10795" r="10795" b="825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8382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0679B477" id="Rectangle 18" o:spid="_x0000_s1026" style="position:absolute;margin-left:20.85pt;margin-top:153.55pt;width:113.7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" filled="f" strokecolor="red"/>
            </w:pict>
          </mc:Fallback>
        </mc:AlternateContent>
      </w:r>
      <w:r>
        <w:rPr>
          <w:noProof/>
        </w:rPr>
        <w:drawing>
          <wp:inline distT="0" distB="0" distL="0" distR="0" wp14:anchorId="11F2A5DF" wp14:editId="24D2073F">
            <wp:extent cx="4238216" cy="334104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6094" cy="3386668"/>
                    </a:xfrm>
                    <a:prstGeom prst="rect">
                      <a:avLst/>
                    </a:prstGeom>
                    <a:noFill/>
                    <a:ln>
                      <a:noFill/>
                    </a:ln>
                  </pic:spPr>
                </pic:pic>
              </a:graphicData>
            </a:graphic>
          </wp:inline>
        </w:drawing>
      </w:r>
    </w:p>
    <w:p w14:paraId="2F2787F8" w14:textId="77777777" w:rsidR="00DC3BCD" w:rsidRDefault="00DC3BCD" w:rsidP="00DC3BCD">
      <w:r>
        <w:t>Le client reçoit une demande du serveur de jouer et vas alors récupérer son inventaire et les cartes présenter.</w:t>
      </w:r>
      <w:r>
        <w:br/>
        <w:t>L’envoi de l’opération à effectuer au serveur est fait après que le jouer a appliqué sa stratégie.</w:t>
      </w:r>
    </w:p>
    <w:p w14:paraId="1A980199" w14:textId="77777777" w:rsidR="00DC3BCD" w:rsidRDefault="00DC3BCD" w:rsidP="00DC3BCD">
      <w:r>
        <w:t>Les messages concernés sont : ‘</w:t>
      </w:r>
      <w:proofErr w:type="spellStart"/>
      <w:r>
        <w:t>Demande_De_Jouer</w:t>
      </w:r>
      <w:proofErr w:type="spellEnd"/>
      <w:r>
        <w:t xml:space="preserve"> (message reçu) et ‘</w:t>
      </w:r>
      <w:proofErr w:type="spellStart"/>
      <w:r>
        <w:t>Jouer_Cette_Action</w:t>
      </w:r>
      <w:proofErr w:type="spellEnd"/>
      <w:r>
        <w:t>’ (message envoyé).</w:t>
      </w:r>
    </w:p>
    <w:p w14:paraId="54820F84" w14:textId="77777777" w:rsidR="00DC3BCD" w:rsidRDefault="00DC3BCD" w:rsidP="00DC3BCD"/>
    <w:p w14:paraId="1C9A18FE" w14:textId="77777777" w:rsidR="00DC3BCD" w:rsidRDefault="00DC3BCD" w:rsidP="00DC3BCD"/>
    <w:p w14:paraId="25C508DF" w14:textId="05328E97" w:rsidR="00DC3BCD" w:rsidRDefault="00DC3BCD" w:rsidP="00F10394">
      <w:pPr>
        <w:pStyle w:val="Titre4"/>
        <w:ind w:left="2160" w:firstLine="720"/>
      </w:pPr>
      <w:r>
        <w:lastRenderedPageBreak/>
        <w:t xml:space="preserve">Fin </w:t>
      </w:r>
      <w:r w:rsidR="006E2799">
        <w:t>P</w:t>
      </w:r>
      <w:r>
        <w:t>artie</w:t>
      </w:r>
      <w:r w:rsidR="00F10394">
        <w:t> :</w:t>
      </w:r>
    </w:p>
    <w:p w14:paraId="12F21A80" w14:textId="77777777" w:rsidR="00DC3BCD" w:rsidRDefault="00DC3BCD" w:rsidP="00DC3BCD">
      <w:r>
        <w:rPr>
          <w:noProof/>
        </w:rPr>
        <mc:AlternateContent>
          <mc:Choice Requires="wps">
            <w:drawing>
              <wp:anchor distT="0" distB="0" distL="114300" distR="114300" simplePos="0" relativeHeight="251669504" behindDoc="0" locked="0" layoutInCell="1" allowOverlap="1" wp14:anchorId="286CCE4F" wp14:editId="71337F0B">
                <wp:simplePos x="0" y="0"/>
                <wp:positionH relativeFrom="column">
                  <wp:posOffset>175260</wp:posOffset>
                </wp:positionH>
                <wp:positionV relativeFrom="paragraph">
                  <wp:posOffset>3671164</wp:posOffset>
                </wp:positionV>
                <wp:extent cx="3584448" cy="451561"/>
                <wp:effectExtent l="0" t="0" r="16510" b="24765"/>
                <wp:wrapNone/>
                <wp:docPr id="19" name="Rectangle 19"/>
                <wp:cNvGraphicFramePr/>
                <a:graphic xmlns:a="http://schemas.openxmlformats.org/drawingml/2006/main">
                  <a:graphicData uri="http://schemas.microsoft.com/office/word/2010/wordprocessingShape">
                    <wps:wsp>
                      <wps:cNvSpPr/>
                      <wps:spPr>
                        <a:xfrm>
                          <a:off x="0" y="0"/>
                          <a:ext cx="3584448" cy="4515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542CD61" id="Rectangle 19" o:spid="_x0000_s1026" style="position:absolute;margin-left:13.8pt;margin-top:289.05pt;width:282.25pt;height:3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5F9DBABC" wp14:editId="4111B44F">
                <wp:simplePos x="0" y="0"/>
                <wp:positionH relativeFrom="column">
                  <wp:posOffset>263245</wp:posOffset>
                </wp:positionH>
                <wp:positionV relativeFrom="paragraph">
                  <wp:posOffset>2501265</wp:posOffset>
                </wp:positionV>
                <wp:extent cx="3525927" cy="519379"/>
                <wp:effectExtent l="0" t="0" r="17780" b="14605"/>
                <wp:wrapNone/>
                <wp:docPr id="20" name="Rectangle 20"/>
                <wp:cNvGraphicFramePr/>
                <a:graphic xmlns:a="http://schemas.openxmlformats.org/drawingml/2006/main">
                  <a:graphicData uri="http://schemas.microsoft.com/office/word/2010/wordprocessingShape">
                    <wps:wsp>
                      <wps:cNvSpPr/>
                      <wps:spPr>
                        <a:xfrm>
                          <a:off x="0" y="0"/>
                          <a:ext cx="3525927" cy="519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F06899E" id="Rectangle 20" o:spid="_x0000_s1026" style="position:absolute;margin-left:20.75pt;margin-top:196.95pt;width:277.65pt;height:4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" filled="f" strokecolor="red" strokeweight="1pt"/>
            </w:pict>
          </mc:Fallback>
        </mc:AlternateContent>
      </w:r>
      <w:r>
        <w:rPr>
          <w:noProof/>
        </w:rPr>
        <w:drawing>
          <wp:inline distT="0" distB="0" distL="0" distR="0" wp14:anchorId="5F3F17C2" wp14:editId="127F5E3F">
            <wp:extent cx="3662393" cy="47720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4400" cy="4800700"/>
                    </a:xfrm>
                    <a:prstGeom prst="rect">
                      <a:avLst/>
                    </a:prstGeom>
                    <a:noFill/>
                    <a:ln>
                      <a:noFill/>
                    </a:ln>
                  </pic:spPr>
                </pic:pic>
              </a:graphicData>
            </a:graphic>
          </wp:inline>
        </w:drawing>
      </w:r>
    </w:p>
    <w:p w14:paraId="6CEF4F8D" w14:textId="0E815578" w:rsidR="00DC3BCD" w:rsidRDefault="00DC3BCD" w:rsidP="00DC3BCD">
      <w:r>
        <w:t>Lorsqu’on termine une partie</w:t>
      </w:r>
      <w:r w:rsidR="006E2799">
        <w:t>,</w:t>
      </w:r>
      <w:r>
        <w:t xml:space="preserve"> on envoie le résultat au client.</w:t>
      </w:r>
    </w:p>
    <w:p w14:paraId="33CBD720" w14:textId="12B892C5" w:rsidR="00DC3BCD" w:rsidRDefault="00DC3BCD" w:rsidP="00DC3BCD">
      <w:r>
        <w:t>Quand toute</w:t>
      </w:r>
      <w:r w:rsidR="006E2799">
        <w:t>s</w:t>
      </w:r>
      <w:r>
        <w:t xml:space="preserve"> les parties sont fini</w:t>
      </w:r>
      <w:r w:rsidR="006E2799">
        <w:t>es,</w:t>
      </w:r>
      <w:r>
        <w:t xml:space="preserve"> le serveur envoie l’évènement ‘fin’ au client pour dire que la partie est finie et que les clients doivent se déconnecter.</w:t>
      </w:r>
    </w:p>
    <w:p w14:paraId="2E08A6B1" w14:textId="4DE34F8E" w:rsidR="00DC3BCD" w:rsidRDefault="00DC3BCD" w:rsidP="00DC3BCD">
      <w:r>
        <w:t>Les messages concerné</w:t>
      </w:r>
      <w:r w:rsidR="006E2799">
        <w:t>s</w:t>
      </w:r>
      <w:r>
        <w:t xml:space="preserve"> sont ‘</w:t>
      </w:r>
      <w:proofErr w:type="spellStart"/>
      <w:r w:rsidRPr="00BD0B52">
        <w:t>FIN_Partie</w:t>
      </w:r>
      <w:proofErr w:type="spellEnd"/>
      <w:r>
        <w:t xml:space="preserve">’ (message envoyé pour chaque fin de partie) </w:t>
      </w:r>
      <w:proofErr w:type="gramStart"/>
      <w:r>
        <w:t>et  ‘</w:t>
      </w:r>
      <w:proofErr w:type="gramEnd"/>
      <w:r w:rsidRPr="00BD0B52">
        <w:t>FIN</w:t>
      </w:r>
      <w:r>
        <w:t>’ (message envoyé pour la déconnexion)</w:t>
      </w:r>
    </w:p>
    <w:p w14:paraId="1CEF9365" w14:textId="77777777" w:rsidR="00DC3BCD" w:rsidRDefault="00DC3BCD" w:rsidP="00DC3BCD"/>
    <w:p w14:paraId="5A3F302C" w14:textId="6AC3310B" w:rsidR="00DC3BCD" w:rsidRDefault="00DC3BCD" w:rsidP="00DC3BCD"/>
    <w:p w14:paraId="4527E9EA" w14:textId="77777777" w:rsidR="00DC3BCD" w:rsidRDefault="00DC3BCD" w:rsidP="00F10394">
      <w:pPr>
        <w:pStyle w:val="Titre4"/>
        <w:ind w:left="2160" w:firstLine="720"/>
      </w:pPr>
      <w:r>
        <w:t xml:space="preserve">Fin de partie : </w:t>
      </w:r>
    </w:p>
    <w:p w14:paraId="27459F5C" w14:textId="77777777" w:rsidR="00DC3BCD" w:rsidRDefault="00DC3BCD" w:rsidP="00DC3BCD"/>
    <w:p w14:paraId="34FF4EBC" w14:textId="77777777" w:rsidR="00DC3BCD" w:rsidRDefault="00DC3BCD" w:rsidP="00DC3BCD">
      <w:r>
        <w:rPr>
          <w:noProof/>
        </w:rPr>
        <mc:AlternateContent>
          <mc:Choice Requires="wps">
            <w:drawing>
              <wp:anchor distT="0" distB="0" distL="114300" distR="114300" simplePos="0" relativeHeight="251673600" behindDoc="0" locked="0" layoutInCell="1" allowOverlap="1" wp14:anchorId="3B4F5886" wp14:editId="6E03EB03">
                <wp:simplePos x="0" y="0"/>
                <wp:positionH relativeFrom="column">
                  <wp:posOffset>147955</wp:posOffset>
                </wp:positionH>
                <wp:positionV relativeFrom="paragraph">
                  <wp:posOffset>1194435</wp:posOffset>
                </wp:positionV>
                <wp:extent cx="1443990" cy="297180"/>
                <wp:effectExtent l="9525" t="8890" r="13335"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29718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6514CED4" id="Rectangle 21" o:spid="_x0000_s1026" style="position:absolute;margin-left:11.65pt;margin-top:94.05pt;width:113.7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" filled="f" strokecolor="red"/>
            </w:pict>
          </mc:Fallback>
        </mc:AlternateContent>
      </w:r>
      <w:r>
        <w:rPr>
          <w:noProof/>
        </w:rPr>
        <mc:AlternateContent>
          <mc:Choice Requires="wps">
            <w:drawing>
              <wp:anchor distT="0" distB="0" distL="114300" distR="114300" simplePos="0" relativeHeight="251672576" behindDoc="0" locked="0" layoutInCell="1" allowOverlap="1" wp14:anchorId="275BC63B" wp14:editId="06D08DE5">
                <wp:simplePos x="0" y="0"/>
                <wp:positionH relativeFrom="column">
                  <wp:posOffset>158750</wp:posOffset>
                </wp:positionH>
                <wp:positionV relativeFrom="paragraph">
                  <wp:posOffset>259715</wp:posOffset>
                </wp:positionV>
                <wp:extent cx="1443990" cy="297180"/>
                <wp:effectExtent l="10795" t="7620" r="12065"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29718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10ADAAFD" id="Rectangle 22" o:spid="_x0000_s1026" style="position:absolute;margin-left:12.5pt;margin-top:20.45pt;width:113.7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" filled="f" strokecolor="red"/>
            </w:pict>
          </mc:Fallback>
        </mc:AlternateContent>
      </w:r>
      <w:r>
        <w:rPr>
          <w:noProof/>
        </w:rPr>
        <w:drawing>
          <wp:inline distT="0" distB="0" distL="0" distR="0" wp14:anchorId="09E0301C" wp14:editId="78A25233">
            <wp:extent cx="2841372" cy="21044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3559" cy="2143058"/>
                    </a:xfrm>
                    <a:prstGeom prst="rect">
                      <a:avLst/>
                    </a:prstGeom>
                    <a:noFill/>
                    <a:ln>
                      <a:noFill/>
                    </a:ln>
                  </pic:spPr>
                </pic:pic>
              </a:graphicData>
            </a:graphic>
          </wp:inline>
        </w:drawing>
      </w:r>
    </w:p>
    <w:p w14:paraId="417C529F" w14:textId="77777777" w:rsidR="00DC3BCD" w:rsidRDefault="00DC3BCD" w:rsidP="00DC3BCD">
      <w:r>
        <w:t>Lorsqu’une partie se termine, le joueur reçoit le résultat de la partie.</w:t>
      </w:r>
      <w:r>
        <w:br/>
        <w:t>Si toutes les parties sont terminées, il reçoit en plus un message de déconnexion.</w:t>
      </w:r>
    </w:p>
    <w:p w14:paraId="53733865" w14:textId="77777777" w:rsidR="00F10394" w:rsidRDefault="00DC3BCD" w:rsidP="00F10394">
      <w:r>
        <w:t>Les messages concernés sont : ‘</w:t>
      </w:r>
      <w:proofErr w:type="spellStart"/>
      <w:r>
        <w:t>Fin_De_Partie</w:t>
      </w:r>
      <w:proofErr w:type="spellEnd"/>
      <w:r>
        <w:t>’ (message reçu pour chaque fin de partie) et ‘Fin’ (message reçu pour la déconnexion).</w:t>
      </w:r>
    </w:p>
    <w:p w14:paraId="47A70A46" w14:textId="77777777" w:rsidR="00F10394" w:rsidRDefault="00F10394" w:rsidP="00F10394"/>
    <w:p w14:paraId="59526836" w14:textId="1E895092" w:rsidR="00F10394" w:rsidRDefault="00F10394" w:rsidP="00174B8D">
      <w:pPr>
        <w:pStyle w:val="Titre1"/>
      </w:pPr>
      <w:bookmarkStart w:id="53" w:name="_Toc60587979"/>
      <w:r>
        <w:t>Conclusion</w:t>
      </w:r>
      <w:bookmarkEnd w:id="53"/>
    </w:p>
    <w:p w14:paraId="4974B8EE" w14:textId="77777777" w:rsidR="00F10394" w:rsidRDefault="00F10394" w:rsidP="00F10394">
      <w:pPr>
        <w:jc w:val="both"/>
      </w:pPr>
    </w:p>
    <w:p w14:paraId="1DE77015" w14:textId="77777777" w:rsidR="00F10394" w:rsidRDefault="00F10394" w:rsidP="00F10394">
      <w:r>
        <w:tab/>
        <w:t xml:space="preserve">Notre solution a en grande partie rempli les demandes du client. Cependant elle a tout de même des défauts et des points forts à souligner. </w:t>
      </w:r>
      <w:r>
        <w:br/>
        <w:t>Vous retrouverez ci-dessous un tableau qui liste les points forts et les points faibles de notre projet.</w:t>
      </w:r>
    </w:p>
    <w:p w14:paraId="52C3A580" w14:textId="77777777" w:rsidR="00F10394" w:rsidRDefault="00F10394" w:rsidP="00F10394"/>
    <w:tbl>
      <w:tblPr>
        <w:tblW w:w="9212" w:type="dxa"/>
        <w:tblCellMar>
          <w:left w:w="10" w:type="dxa"/>
          <w:right w:w="10" w:type="dxa"/>
        </w:tblCellMar>
        <w:tblLook w:val="0000" w:firstRow="0" w:lastRow="0" w:firstColumn="0" w:lastColumn="0" w:noHBand="0" w:noVBand="0"/>
      </w:tblPr>
      <w:tblGrid>
        <w:gridCol w:w="4606"/>
        <w:gridCol w:w="4606"/>
      </w:tblGrid>
      <w:tr w:rsidR="00F10394" w14:paraId="5E57BDF9" w14:textId="77777777" w:rsidTr="004B3610">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B11178" w14:textId="77777777" w:rsidR="00F10394" w:rsidRDefault="00F10394" w:rsidP="004B3610">
            <w:pPr>
              <w:textAlignment w:val="auto"/>
            </w:pPr>
            <w:r>
              <w:rPr>
                <w:rFonts w:eastAsia="Calibri"/>
                <w:b/>
                <w:bCs/>
                <w:szCs w:val="22"/>
              </w:rPr>
              <w:t>Points forts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7E6A2" w14:textId="77777777" w:rsidR="00F10394" w:rsidRDefault="00F10394" w:rsidP="004B3610">
            <w:pPr>
              <w:textAlignment w:val="auto"/>
            </w:pPr>
            <w:r>
              <w:rPr>
                <w:rFonts w:eastAsia="Calibri"/>
                <w:b/>
                <w:bCs/>
                <w:szCs w:val="22"/>
              </w:rPr>
              <w:t>Points faibles</w:t>
            </w:r>
          </w:p>
        </w:tc>
      </w:tr>
      <w:tr w:rsidR="00F10394" w14:paraId="63635D76" w14:textId="77777777" w:rsidTr="004B3610">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FF397" w14:textId="77777777" w:rsidR="00F10394" w:rsidRDefault="00F10394" w:rsidP="004B3610">
            <w:pPr>
              <w:pStyle w:val="Paragraphedeliste"/>
              <w:textAlignment w:val="auto"/>
              <w:rPr>
                <w:rFonts w:eastAsia="Calibri"/>
                <w:szCs w:val="22"/>
              </w:rPr>
            </w:pPr>
          </w:p>
          <w:p w14:paraId="4FD0C48B"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Facilité dans l’ajout de nouvelles opérations et de cartes</w:t>
            </w:r>
          </w:p>
          <w:p w14:paraId="1710D66D"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La partie réseau et le reste du projet sont séparés</w:t>
            </w:r>
          </w:p>
          <w:p w14:paraId="7BFEC379"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Nous avons des stratégies variées (faible, moyen et fort)</w:t>
            </w:r>
          </w:p>
          <w:p w14:paraId="779DFBC7"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Respect des principes GRASP et SOLID</w:t>
            </w:r>
          </w:p>
          <w:p w14:paraId="02D10732"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Code, en partie, sécurisé</w:t>
            </w:r>
          </w:p>
          <w:p w14:paraId="280DAD0E" w14:textId="77777777" w:rsidR="00F10394" w:rsidRDefault="00F10394" w:rsidP="004B3610">
            <w:pPr>
              <w:pStyle w:val="Paragraphedeliste"/>
              <w:textAlignment w:val="auto"/>
              <w:rPr>
                <w:rFonts w:eastAsia="Calibri"/>
                <w:szCs w:val="22"/>
              </w:rPr>
            </w:pP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4CC27" w14:textId="77777777" w:rsidR="00F10394" w:rsidRDefault="00F10394" w:rsidP="004B3610">
            <w:pPr>
              <w:pStyle w:val="Paragraphedeliste"/>
              <w:textAlignment w:val="auto"/>
              <w:rPr>
                <w:rFonts w:eastAsia="Calibri"/>
                <w:szCs w:val="22"/>
              </w:rPr>
            </w:pPr>
          </w:p>
          <w:p w14:paraId="4608CB62"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Utilisation difficile des cartes parfois</w:t>
            </w:r>
          </w:p>
          <w:p w14:paraId="5A6F58EC"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Le code avec le client/serveur est peu, voire pas tester</w:t>
            </w:r>
          </w:p>
          <w:p w14:paraId="7CB34C44"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Les statistiques ne prennent pas en compte les investissements possibles</w:t>
            </w:r>
          </w:p>
          <w:p w14:paraId="0581DA8C"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L’ajout de mode de jeu aurait pu être amélioré</w:t>
            </w:r>
          </w:p>
          <w:p w14:paraId="61A9DA7D"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Les opérations d’investissement ne fonctionnent pas, mais sont tout de même appelées (dans la branche Master)</w:t>
            </w:r>
          </w:p>
          <w:p w14:paraId="4C2FDF00" w14:textId="77777777" w:rsidR="00F10394" w:rsidRDefault="00F10394" w:rsidP="004B3610">
            <w:pPr>
              <w:pStyle w:val="Paragraphedeliste"/>
              <w:numPr>
                <w:ilvl w:val="0"/>
                <w:numId w:val="1"/>
              </w:numPr>
              <w:suppressAutoHyphens w:val="0"/>
              <w:textAlignment w:val="auto"/>
              <w:rPr>
                <w:rFonts w:eastAsia="Calibri"/>
                <w:szCs w:val="22"/>
              </w:rPr>
            </w:pPr>
            <w:r>
              <w:rPr>
                <w:rFonts w:eastAsia="Calibri"/>
                <w:szCs w:val="22"/>
              </w:rPr>
              <w:t>Dues au point précédent, certaines stratégies peuvent boucler sur l’opération par défaut</w:t>
            </w:r>
          </w:p>
          <w:p w14:paraId="638AEAEC" w14:textId="77777777" w:rsidR="00F10394" w:rsidRDefault="00F10394" w:rsidP="004B3610">
            <w:pPr>
              <w:pStyle w:val="Paragraphedeliste"/>
              <w:textAlignment w:val="auto"/>
              <w:rPr>
                <w:rFonts w:eastAsia="Calibri"/>
                <w:szCs w:val="22"/>
              </w:rPr>
            </w:pPr>
          </w:p>
        </w:tc>
      </w:tr>
    </w:tbl>
    <w:p w14:paraId="76057020" w14:textId="77777777" w:rsidR="00F10394" w:rsidRDefault="00F10394" w:rsidP="00F10394">
      <w:pPr>
        <w:rPr>
          <w:rFonts w:ascii="Calibri" w:hAnsi="Calibri"/>
          <w:sz w:val="22"/>
          <w:szCs w:val="22"/>
        </w:rPr>
      </w:pPr>
    </w:p>
    <w:p w14:paraId="49AB69EB" w14:textId="77777777" w:rsidR="00F10394" w:rsidRDefault="00F10394" w:rsidP="00F10394">
      <w:r>
        <w:t>Pour finir, nous parlerons de la suite du développement.</w:t>
      </w:r>
      <w:r>
        <w:br/>
      </w:r>
      <w:r>
        <w:br/>
        <w:t>En tout premier lieu, il faudrait corriger le bug des opérations d’investissement.</w:t>
      </w:r>
      <w:r>
        <w:br/>
        <w:t>Ensuite, je préconiserais l’ajout de test sur le serveur ainsi que le renommage de certaines méthodes et classes.</w:t>
      </w:r>
      <w:r>
        <w:br/>
        <w:t>En troisièmes lieux, l’ajout de statistique sur les opérations d’investissement serait un gros plus ainsi que l’ajout des messages en couleur.</w:t>
      </w:r>
      <w:r>
        <w:br/>
        <w:t xml:space="preserve">Enfin, il faudrait faire du </w:t>
      </w:r>
      <w:proofErr w:type="spellStart"/>
      <w:r>
        <w:t>refactoring</w:t>
      </w:r>
      <w:proofErr w:type="spellEnd"/>
      <w:r>
        <w:t xml:space="preserve"> dans le code (optimisation, passage à </w:t>
      </w:r>
      <w:proofErr w:type="spellStart"/>
      <w:r>
        <w:t>SonarLint</w:t>
      </w:r>
      <w:proofErr w:type="spellEnd"/>
      <w:r>
        <w:t xml:space="preserve"> du code, suppression de commentaire inutile).</w:t>
      </w:r>
    </w:p>
    <w:p w14:paraId="500B4498" w14:textId="77777777" w:rsidR="00F10394" w:rsidRDefault="00F10394" w:rsidP="00F10394">
      <w:r>
        <w:t>Les points précédents sont pour nous les points essentiels.</w:t>
      </w:r>
      <w:r>
        <w:br/>
        <w:t>Cependant si nous avions encore plus de temps, nous apprécierions l’ajout des fonctionnalités suivantes :</w:t>
      </w:r>
    </w:p>
    <w:p w14:paraId="5B536E75" w14:textId="77777777" w:rsidR="00F10394" w:rsidRDefault="00F10394" w:rsidP="00F10394">
      <w:pPr>
        <w:pStyle w:val="Paragraphedeliste"/>
        <w:numPr>
          <w:ilvl w:val="0"/>
          <w:numId w:val="1"/>
        </w:numPr>
        <w:suppressAutoHyphens w:val="0"/>
        <w:spacing w:after="200" w:line="276" w:lineRule="auto"/>
        <w:textAlignment w:val="auto"/>
      </w:pPr>
      <w:r>
        <w:t>Transmettre le mode de jeu du serveur au client,</w:t>
      </w:r>
    </w:p>
    <w:p w14:paraId="2AC16648" w14:textId="77777777" w:rsidR="00F10394" w:rsidRDefault="00F10394" w:rsidP="00F10394">
      <w:pPr>
        <w:pStyle w:val="Paragraphedeliste"/>
        <w:numPr>
          <w:ilvl w:val="0"/>
          <w:numId w:val="1"/>
        </w:numPr>
        <w:suppressAutoHyphens w:val="0"/>
        <w:spacing w:after="200" w:line="276" w:lineRule="auto"/>
        <w:textAlignment w:val="auto"/>
      </w:pPr>
      <w:r>
        <w:t xml:space="preserve">Envoi des statistiques de fin de parties du serveur au client (s’il le souhaite), </w:t>
      </w:r>
    </w:p>
    <w:p w14:paraId="587DA196" w14:textId="77777777" w:rsidR="00F10394" w:rsidRDefault="00F10394" w:rsidP="00F10394">
      <w:pPr>
        <w:pStyle w:val="Paragraphedeliste"/>
        <w:numPr>
          <w:ilvl w:val="0"/>
          <w:numId w:val="1"/>
        </w:numPr>
        <w:suppressAutoHyphens w:val="0"/>
        <w:spacing w:after="200" w:line="276" w:lineRule="auto"/>
        <w:textAlignment w:val="auto"/>
      </w:pPr>
      <w:r>
        <w:t>Envoie du classement des joueurs et leur nombre de points en fin de partie,</w:t>
      </w:r>
    </w:p>
    <w:p w14:paraId="66ACD1A1" w14:textId="77777777" w:rsidR="00F10394" w:rsidRDefault="00F10394" w:rsidP="00F10394">
      <w:pPr>
        <w:pStyle w:val="Paragraphedeliste"/>
        <w:numPr>
          <w:ilvl w:val="0"/>
          <w:numId w:val="1"/>
        </w:numPr>
        <w:suppressAutoHyphens w:val="0"/>
        <w:spacing w:after="200" w:line="276" w:lineRule="auto"/>
        <w:textAlignment w:val="auto"/>
      </w:pPr>
      <w:r>
        <w:t>Améliorer de système de mode de jeu (créer une classe partie du moyen âge et partie de l’antiquité ?) ;</w:t>
      </w:r>
    </w:p>
    <w:p w14:paraId="2C552851" w14:textId="77777777" w:rsidR="00C26EBF" w:rsidRDefault="00D7622E">
      <w:pPr>
        <w:pStyle w:val="Titre1"/>
        <w:pageBreakBefore/>
        <w:rPr>
          <w:szCs w:val="28"/>
        </w:rPr>
      </w:pPr>
      <w:bookmarkStart w:id="54" w:name="_Toc55895144"/>
      <w:bookmarkStart w:id="55" w:name="_Toc56002400"/>
      <w:bookmarkStart w:id="56" w:name="_Toc60587980"/>
      <w:r>
        <w:rPr>
          <w:szCs w:val="28"/>
        </w:rPr>
        <w:lastRenderedPageBreak/>
        <w:t>Glossaire</w:t>
      </w:r>
      <w:bookmarkEnd w:id="54"/>
      <w:bookmarkEnd w:id="55"/>
      <w:bookmarkEnd w:id="56"/>
    </w:p>
    <w:p w14:paraId="59F87108" w14:textId="77777777" w:rsidR="00C26EBF" w:rsidRDefault="00D7622E">
      <w:pPr>
        <w:pStyle w:val="Titreindex"/>
        <w:keepNext/>
        <w:tabs>
          <w:tab w:val="right" w:leader="dot" w:pos="10648"/>
        </w:tabs>
      </w:pPr>
      <w:r>
        <w:rPr>
          <w:rFonts w:ascii="Arial Black" w:eastAsia="SimHei" w:hAnsi="Arial Black"/>
          <w:bCs w:val="0"/>
          <w:i w:val="0"/>
          <w:iCs w:val="0"/>
          <w:color w:val="123869"/>
          <w:sz w:val="28"/>
          <w:szCs w:val="32"/>
        </w:rPr>
        <w:fldChar w:fldCharType="begin"/>
      </w:r>
      <w:r>
        <w:instrText xml:space="preserve"> INDEX \z "1036" \h "A" </w:instrText>
      </w:r>
      <w:r>
        <w:rPr>
          <w:rFonts w:ascii="Arial Black" w:eastAsia="SimHei" w:hAnsi="Arial Black"/>
          <w:bCs w:val="0"/>
          <w:i w:val="0"/>
          <w:iCs w:val="0"/>
          <w:color w:val="123869"/>
          <w:sz w:val="28"/>
          <w:szCs w:val="32"/>
        </w:rPr>
        <w:fldChar w:fldCharType="separate"/>
      </w:r>
      <w:r>
        <w:t>C</w:t>
      </w:r>
    </w:p>
    <w:p w14:paraId="2B15364B" w14:textId="77777777" w:rsidR="00C26EBF" w:rsidRDefault="00D7622E">
      <w:pPr>
        <w:pStyle w:val="Index1"/>
        <w:tabs>
          <w:tab w:val="right" w:leader="dot" w:pos="10648"/>
        </w:tabs>
      </w:pPr>
      <w:r>
        <w:t>commanditaire</w:t>
      </w:r>
    </w:p>
    <w:p w14:paraId="67D0B4C9" w14:textId="77777777" w:rsidR="00C26EBF" w:rsidRDefault="00D7622E">
      <w:pPr>
        <w:pStyle w:val="Index2"/>
        <w:tabs>
          <w:tab w:val="right" w:leader="dot" w:pos="10648"/>
        </w:tabs>
      </w:pPr>
      <w:r>
        <w:t>celui qui a commandé le logiciel</w:t>
      </w:r>
      <w:r>
        <w:tab/>
        <w:t>3</w:t>
      </w:r>
    </w:p>
    <w:p w14:paraId="4CB45F2E" w14:textId="77777777" w:rsidR="00C26EBF" w:rsidRDefault="00D7622E">
      <w:r>
        <w:rPr>
          <w:rFonts w:ascii="Calibri" w:hAnsi="Calibri"/>
          <w:sz w:val="18"/>
          <w:szCs w:val="18"/>
        </w:rPr>
        <w:fldChar w:fldCharType="end"/>
      </w:r>
    </w:p>
    <w:p w14:paraId="3EB45196" w14:textId="6F872997" w:rsidR="005D4FC8" w:rsidRDefault="005D4FC8">
      <w:pPr>
        <w:suppressAutoHyphens w:val="0"/>
      </w:pPr>
      <w:bookmarkStart w:id="57" w:name="_GoBack"/>
      <w:bookmarkEnd w:id="57"/>
      <w:r>
        <w:br w:type="page"/>
      </w:r>
    </w:p>
    <w:p w14:paraId="2F538576" w14:textId="4FFF5D35" w:rsidR="00C26EBF" w:rsidRDefault="005D4FC8" w:rsidP="005D4FC8">
      <w:pPr>
        <w:pStyle w:val="Titre1"/>
      </w:pPr>
      <w:bookmarkStart w:id="58" w:name="_Toc60587981"/>
      <w:r>
        <w:lastRenderedPageBreak/>
        <w:t>Annexe</w:t>
      </w:r>
      <w:bookmarkEnd w:id="58"/>
    </w:p>
    <w:p w14:paraId="38320963" w14:textId="77777777" w:rsidR="005D4FC8" w:rsidRPr="00332E3F" w:rsidRDefault="005D4FC8" w:rsidP="005D4FC8">
      <w:pPr>
        <w:pStyle w:val="Titre2"/>
      </w:pPr>
      <w:bookmarkStart w:id="59" w:name="_Toc60581938"/>
      <w:bookmarkStart w:id="60" w:name="_Toc60587982"/>
      <w:r>
        <w:t>Diagrammes module Commun</w:t>
      </w:r>
      <w:bookmarkEnd w:id="59"/>
      <w:bookmarkEnd w:id="60"/>
    </w:p>
    <w:p w14:paraId="04989AA1" w14:textId="003422C1" w:rsidR="005D4FC8" w:rsidRPr="00F921C7" w:rsidRDefault="005D4FC8" w:rsidP="005D4FC8">
      <w:pPr>
        <w:jc w:val="center"/>
      </w:pPr>
    </w:p>
    <w:p w14:paraId="6D70BAF2" w14:textId="77777777" w:rsidR="005D4FC8" w:rsidRDefault="005D4FC8" w:rsidP="005D4FC8">
      <w:pPr>
        <w:pStyle w:val="Titre3"/>
      </w:pPr>
      <w:bookmarkStart w:id="61" w:name="_Toc60581940"/>
      <w:bookmarkStart w:id="62" w:name="_Toc60587983"/>
      <w:r>
        <w:t xml:space="preserve">Package </w:t>
      </w:r>
      <w:proofErr w:type="spellStart"/>
      <w:proofErr w:type="gramStart"/>
      <w:r>
        <w:t>carte.cartesPresente</w:t>
      </w:r>
      <w:bookmarkEnd w:id="61"/>
      <w:bookmarkEnd w:id="62"/>
      <w:proofErr w:type="spellEnd"/>
      <w:proofErr w:type="gramEnd"/>
    </w:p>
    <w:p w14:paraId="18C0D96A" w14:textId="77777777" w:rsidR="005D4FC8" w:rsidRPr="00DD56A9" w:rsidRDefault="005D4FC8" w:rsidP="005D4FC8">
      <w:pPr>
        <w:jc w:val="center"/>
      </w:pPr>
      <w:r>
        <w:rPr>
          <w:noProof/>
        </w:rPr>
        <w:drawing>
          <wp:inline distT="0" distB="0" distL="0" distR="0" wp14:anchorId="0DA0083B" wp14:editId="4F68650C">
            <wp:extent cx="3695700" cy="8109161"/>
            <wp:effectExtent l="19050" t="19050" r="19050" b="254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3734003" cy="8193206"/>
                    </a:xfrm>
                    <a:prstGeom prst="rect">
                      <a:avLst/>
                    </a:prstGeom>
                    <a:ln>
                      <a:solidFill>
                        <a:schemeClr val="tx1"/>
                      </a:solidFill>
                    </a:ln>
                  </pic:spPr>
                </pic:pic>
              </a:graphicData>
            </a:graphic>
          </wp:inline>
        </w:drawing>
      </w:r>
    </w:p>
    <w:p w14:paraId="396188F5" w14:textId="77777777" w:rsidR="005D4FC8" w:rsidRDefault="005D4FC8" w:rsidP="005D4FC8">
      <w:pPr>
        <w:pStyle w:val="Titre3"/>
      </w:pPr>
      <w:bookmarkStart w:id="63" w:name="_Toc60581941"/>
      <w:bookmarkStart w:id="64" w:name="_Toc60587984"/>
      <w:r>
        <w:lastRenderedPageBreak/>
        <w:t xml:space="preserve">Package </w:t>
      </w:r>
      <w:proofErr w:type="spellStart"/>
      <w:r>
        <w:t>mainJoueur</w:t>
      </w:r>
      <w:bookmarkEnd w:id="63"/>
      <w:bookmarkEnd w:id="64"/>
      <w:proofErr w:type="spellEnd"/>
    </w:p>
    <w:p w14:paraId="6DCFE37C" w14:textId="77777777" w:rsidR="005D4FC8" w:rsidRPr="00DD56A9" w:rsidRDefault="005D4FC8" w:rsidP="005D4FC8">
      <w:pPr>
        <w:jc w:val="center"/>
      </w:pPr>
      <w:r>
        <w:rPr>
          <w:noProof/>
        </w:rPr>
        <w:drawing>
          <wp:inline distT="0" distB="0" distL="0" distR="0" wp14:anchorId="72F95E3D" wp14:editId="63A1450A">
            <wp:extent cx="2762250" cy="7343775"/>
            <wp:effectExtent l="19050" t="19050" r="1905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a:extLst>
                        <a:ext uri="{28A0092B-C50C-407E-A947-70E740481C1C}">
                          <a14:useLocalDpi xmlns:a14="http://schemas.microsoft.com/office/drawing/2010/main" val="0"/>
                        </a:ext>
                      </a:extLst>
                    </a:blip>
                    <a:stretch>
                      <a:fillRect/>
                    </a:stretch>
                  </pic:blipFill>
                  <pic:spPr>
                    <a:xfrm>
                      <a:off x="0" y="0"/>
                      <a:ext cx="2790292" cy="7418329"/>
                    </a:xfrm>
                    <a:prstGeom prst="rect">
                      <a:avLst/>
                    </a:prstGeom>
                    <a:ln>
                      <a:solidFill>
                        <a:schemeClr val="tx1"/>
                      </a:solidFill>
                    </a:ln>
                  </pic:spPr>
                </pic:pic>
              </a:graphicData>
            </a:graphic>
          </wp:inline>
        </w:drawing>
      </w:r>
    </w:p>
    <w:p w14:paraId="5B570CFF" w14:textId="77777777" w:rsidR="005D4FC8" w:rsidRDefault="005D4FC8" w:rsidP="005D4FC8">
      <w:pPr>
        <w:spacing w:line="259" w:lineRule="auto"/>
        <w:rPr>
          <w:rFonts w:ascii="Arial Black" w:eastAsiaTheme="majorEastAsia" w:hAnsi="Arial Black" w:cstheme="majorBidi"/>
          <w:color w:val="4774C5"/>
          <w:u w:val="single"/>
        </w:rPr>
      </w:pPr>
      <w:r>
        <w:br w:type="page"/>
      </w:r>
    </w:p>
    <w:p w14:paraId="359A83B4" w14:textId="77777777" w:rsidR="005D4FC8" w:rsidRDefault="005D4FC8" w:rsidP="005D4FC8">
      <w:pPr>
        <w:pStyle w:val="Titre3"/>
        <w:sectPr w:rsidR="005D4FC8" w:rsidSect="004B3610">
          <w:headerReference w:type="even" r:id="rId28"/>
          <w:headerReference w:type="default" r:id="rId29"/>
          <w:footerReference w:type="even" r:id="rId30"/>
          <w:footerReference w:type="default" r:id="rId31"/>
          <w:headerReference w:type="first" r:id="rId32"/>
          <w:footerReference w:type="first" r:id="rId33"/>
          <w:pgSz w:w="11906" w:h="16838" w:code="9"/>
          <w:pgMar w:top="567" w:right="1134" w:bottom="567" w:left="1134" w:header="709" w:footer="709" w:gutter="0"/>
          <w:cols w:space="708"/>
          <w:docGrid w:linePitch="360"/>
        </w:sectPr>
      </w:pPr>
    </w:p>
    <w:p w14:paraId="03BB6DE8" w14:textId="77777777" w:rsidR="005D4FC8" w:rsidRPr="00DD56A9" w:rsidRDefault="005D4FC8" w:rsidP="005D4FC8">
      <w:pPr>
        <w:pStyle w:val="Titre3"/>
      </w:pPr>
      <w:bookmarkStart w:id="65" w:name="_Toc60581942"/>
      <w:bookmarkStart w:id="66" w:name="_Toc60587985"/>
      <w:r w:rsidRPr="00DD56A9">
        <w:lastRenderedPageBreak/>
        <w:t xml:space="preserve">Package </w:t>
      </w:r>
      <w:proofErr w:type="spellStart"/>
      <w:r w:rsidRPr="00DD56A9">
        <w:t>operation</w:t>
      </w:r>
      <w:bookmarkEnd w:id="65"/>
      <w:bookmarkEnd w:id="66"/>
      <w:proofErr w:type="spellEnd"/>
    </w:p>
    <w:p w14:paraId="4810C0B0" w14:textId="3A5CBBB8" w:rsidR="005D4FC8" w:rsidRDefault="005D4FC8" w:rsidP="005D4FC8">
      <w:pPr>
        <w:pStyle w:val="Titre4"/>
      </w:pPr>
    </w:p>
    <w:p w14:paraId="45BCFEF2" w14:textId="77777777" w:rsidR="005D4FC8" w:rsidRPr="00F921C7" w:rsidRDefault="005D4FC8" w:rsidP="005D4FC8">
      <w:r>
        <w:rPr>
          <w:noProof/>
        </w:rPr>
        <w:drawing>
          <wp:inline distT="0" distB="0" distL="0" distR="0" wp14:anchorId="06E91906" wp14:editId="3287312B">
            <wp:extent cx="9972040" cy="2368550"/>
            <wp:effectExtent l="19050" t="19050" r="10160" b="1270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972040" cy="2368550"/>
                    </a:xfrm>
                    <a:prstGeom prst="rect">
                      <a:avLst/>
                    </a:prstGeom>
                    <a:ln>
                      <a:solidFill>
                        <a:schemeClr val="tx1"/>
                      </a:solidFill>
                    </a:ln>
                  </pic:spPr>
                </pic:pic>
              </a:graphicData>
            </a:graphic>
          </wp:inline>
        </w:drawing>
      </w:r>
    </w:p>
    <w:p w14:paraId="7E8D700A" w14:textId="77777777" w:rsidR="005D4FC8" w:rsidRDefault="005D4FC8" w:rsidP="005D4FC8">
      <w:pPr>
        <w:spacing w:line="259" w:lineRule="auto"/>
        <w:rPr>
          <w:rFonts w:ascii="Arial Black" w:eastAsiaTheme="majorEastAsia" w:hAnsi="Arial Black" w:cstheme="majorBidi"/>
          <w:color w:val="4774C5"/>
          <w:u w:val="single"/>
        </w:rPr>
      </w:pPr>
      <w:r>
        <w:br w:type="page"/>
      </w:r>
    </w:p>
    <w:p w14:paraId="13101F94" w14:textId="77777777" w:rsidR="005D4FC8" w:rsidRDefault="005D4FC8" w:rsidP="005D4FC8">
      <w:pPr>
        <w:pStyle w:val="Titre3"/>
        <w:sectPr w:rsidR="005D4FC8" w:rsidSect="004B3610">
          <w:pgSz w:w="16838" w:h="11906" w:orient="landscape" w:code="9"/>
          <w:pgMar w:top="1134" w:right="567" w:bottom="1134" w:left="567" w:header="709" w:footer="709" w:gutter="0"/>
          <w:cols w:space="708"/>
          <w:docGrid w:linePitch="360"/>
        </w:sectPr>
      </w:pPr>
    </w:p>
    <w:p w14:paraId="7D28BEB1" w14:textId="77777777" w:rsidR="005D4FC8" w:rsidRDefault="005D4FC8" w:rsidP="005D4FC8">
      <w:pPr>
        <w:pStyle w:val="Titre2"/>
      </w:pPr>
      <w:bookmarkStart w:id="67" w:name="_Toc60581944"/>
      <w:bookmarkStart w:id="68" w:name="_Toc60587986"/>
      <w:r>
        <w:lastRenderedPageBreak/>
        <w:t>Diagrammes module Client</w:t>
      </w:r>
      <w:bookmarkEnd w:id="67"/>
      <w:bookmarkEnd w:id="68"/>
    </w:p>
    <w:p w14:paraId="1F287F8B" w14:textId="77777777" w:rsidR="005D4FC8" w:rsidRDefault="005D4FC8" w:rsidP="005D4FC8">
      <w:pPr>
        <w:pStyle w:val="Titre3"/>
      </w:pPr>
      <w:bookmarkStart w:id="69" w:name="_Toc60581945"/>
      <w:bookmarkStart w:id="70" w:name="_Toc60587987"/>
      <w:r>
        <w:t>Générale</w:t>
      </w:r>
      <w:bookmarkEnd w:id="69"/>
      <w:bookmarkEnd w:id="70"/>
    </w:p>
    <w:p w14:paraId="6FB1B90E" w14:textId="77777777" w:rsidR="005D4FC8" w:rsidRPr="00DF64BB" w:rsidRDefault="005D4FC8" w:rsidP="005D4FC8">
      <w:pPr>
        <w:jc w:val="center"/>
      </w:pPr>
      <w:r>
        <w:rPr>
          <w:noProof/>
        </w:rPr>
        <w:drawing>
          <wp:inline distT="0" distB="0" distL="0" distR="0" wp14:anchorId="52D02655" wp14:editId="165B628C">
            <wp:extent cx="8067675" cy="4829053"/>
            <wp:effectExtent l="19050" t="19050" r="9525" b="1016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9643" cy="4836217"/>
                    </a:xfrm>
                    <a:prstGeom prst="rect">
                      <a:avLst/>
                    </a:prstGeom>
                    <a:ln>
                      <a:solidFill>
                        <a:schemeClr val="tx1"/>
                      </a:solidFill>
                    </a:ln>
                  </pic:spPr>
                </pic:pic>
              </a:graphicData>
            </a:graphic>
          </wp:inline>
        </w:drawing>
      </w:r>
    </w:p>
    <w:p w14:paraId="10154BD2" w14:textId="77777777" w:rsidR="005D4FC8" w:rsidRDefault="005D4FC8" w:rsidP="005D4FC8">
      <w:pPr>
        <w:pStyle w:val="Titre3"/>
      </w:pPr>
      <w:bookmarkStart w:id="71" w:name="_Toc60581946"/>
      <w:bookmarkStart w:id="72" w:name="_Toc60587988"/>
      <w:r>
        <w:lastRenderedPageBreak/>
        <w:t>Package stratégie</w:t>
      </w:r>
      <w:bookmarkEnd w:id="71"/>
      <w:bookmarkEnd w:id="72"/>
    </w:p>
    <w:p w14:paraId="5583C053" w14:textId="7FE9A68F" w:rsidR="005D4FC8" w:rsidRDefault="005D4FC8" w:rsidP="008C507F">
      <w:pPr>
        <w:jc w:val="center"/>
        <w:sectPr w:rsidR="005D4FC8" w:rsidSect="004B3610">
          <w:pgSz w:w="16838" w:h="11906" w:orient="landscape" w:code="9"/>
          <w:pgMar w:top="1134" w:right="567" w:bottom="1134" w:left="567" w:header="709" w:footer="709" w:gutter="0"/>
          <w:cols w:space="708"/>
          <w:docGrid w:linePitch="360"/>
        </w:sectPr>
      </w:pPr>
      <w:r>
        <w:rPr>
          <w:noProof/>
        </w:rPr>
        <w:drawing>
          <wp:inline distT="0" distB="0" distL="0" distR="0" wp14:anchorId="4AE05C44" wp14:editId="1C407A84">
            <wp:extent cx="9972040" cy="3588385"/>
            <wp:effectExtent l="19050" t="19050" r="1016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972040" cy="3588385"/>
                    </a:xfrm>
                    <a:prstGeom prst="rect">
                      <a:avLst/>
                    </a:prstGeom>
                    <a:ln>
                      <a:solidFill>
                        <a:schemeClr val="tx1"/>
                      </a:solidFill>
                    </a:ln>
                  </pic:spPr>
                </pic:pic>
              </a:graphicData>
            </a:graphic>
          </wp:inline>
        </w:drawing>
      </w:r>
    </w:p>
    <w:p w14:paraId="2D334AE5" w14:textId="77777777" w:rsidR="00D12F84" w:rsidRPr="00F9710A" w:rsidRDefault="00D12F84" w:rsidP="00D12F84">
      <w:pPr>
        <w:pStyle w:val="Titre2"/>
      </w:pPr>
      <w:bookmarkStart w:id="73" w:name="_Toc60581948"/>
      <w:bookmarkStart w:id="74" w:name="_Toc60587989"/>
      <w:r>
        <w:lastRenderedPageBreak/>
        <w:t>Diagrammes modules Server</w:t>
      </w:r>
      <w:bookmarkEnd w:id="73"/>
      <w:bookmarkEnd w:id="74"/>
    </w:p>
    <w:p w14:paraId="23CCEE63" w14:textId="69F15997" w:rsidR="00D12F84" w:rsidRDefault="00D12F84" w:rsidP="00D12F84">
      <w:pPr>
        <w:pStyle w:val="Titre3"/>
      </w:pPr>
      <w:bookmarkStart w:id="75" w:name="_Toc60581949"/>
      <w:bookmarkStart w:id="76" w:name="_Toc60587990"/>
      <w:r>
        <w:t>Générale</w:t>
      </w:r>
      <w:bookmarkEnd w:id="75"/>
      <w:bookmarkEnd w:id="76"/>
      <w:r>
        <w:br/>
      </w:r>
    </w:p>
    <w:p w14:paraId="12A7A089" w14:textId="39990F30" w:rsidR="005D4FC8" w:rsidRPr="005D4FC8" w:rsidRDefault="00D12F84" w:rsidP="00D12F84">
      <w:r>
        <w:rPr>
          <w:noProof/>
        </w:rPr>
        <w:drawing>
          <wp:inline distT="0" distB="0" distL="0" distR="0" wp14:anchorId="3FE86540" wp14:editId="0D49A91B">
            <wp:extent cx="9706300" cy="5233988"/>
            <wp:effectExtent l="19050" t="19050" r="9525"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722774" cy="5242872"/>
                    </a:xfrm>
                    <a:prstGeom prst="rect">
                      <a:avLst/>
                    </a:prstGeom>
                    <a:ln>
                      <a:solidFill>
                        <a:schemeClr val="tx1"/>
                      </a:solidFill>
                    </a:ln>
                  </pic:spPr>
                </pic:pic>
              </a:graphicData>
            </a:graphic>
          </wp:inline>
        </w:drawing>
      </w:r>
    </w:p>
    <w:sectPr w:rsidR="005D4FC8" w:rsidRPr="005D4FC8" w:rsidSect="00D12F84">
      <w:headerReference w:type="even" r:id="rId38"/>
      <w:headerReference w:type="default" r:id="rId39"/>
      <w:footerReference w:type="even" r:id="rId40"/>
      <w:footerReference w:type="default" r:id="rId41"/>
      <w:headerReference w:type="first" r:id="rId42"/>
      <w:footerReference w:type="first" r:id="rId43"/>
      <w:pgSz w:w="16838" w:h="11906" w:orient="landscape"/>
      <w:pgMar w:top="624" w:right="720" w:bottom="624" w:left="1077" w:header="709" w:footer="431"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88510" w14:textId="77777777" w:rsidR="000015E2" w:rsidRDefault="000015E2">
      <w:r>
        <w:separator/>
      </w:r>
    </w:p>
  </w:endnote>
  <w:endnote w:type="continuationSeparator" w:id="0">
    <w:p w14:paraId="4AE2782C" w14:textId="77777777" w:rsidR="000015E2" w:rsidRDefault="00001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8AE77" w14:textId="77777777" w:rsidR="000308A2" w:rsidRDefault="000308A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658483"/>
      <w:docPartObj>
        <w:docPartGallery w:val="Page Numbers (Bottom of Page)"/>
        <w:docPartUnique/>
      </w:docPartObj>
    </w:sdtPr>
    <w:sdtEndPr/>
    <w:sdtContent>
      <w:p w14:paraId="27C99A0F" w14:textId="77777777" w:rsidR="000308A2" w:rsidRDefault="000308A2">
        <w:pPr>
          <w:pStyle w:val="Pieddepage"/>
          <w:jc w:val="right"/>
        </w:pPr>
      </w:p>
      <w:p w14:paraId="18B3AAE3" w14:textId="1FDE21F6" w:rsidR="000308A2" w:rsidRDefault="000308A2">
        <w:pPr>
          <w:pStyle w:val="Pieddepage"/>
          <w:jc w:val="right"/>
        </w:pPr>
        <w:r>
          <w:fldChar w:fldCharType="begin"/>
        </w:r>
        <w:r>
          <w:instrText>PAGE   \* MERGEFORMAT</w:instrText>
        </w:r>
        <w:r>
          <w:fldChar w:fldCharType="separate"/>
        </w:r>
        <w:r>
          <w:t>2</w:t>
        </w:r>
        <w:r>
          <w:fldChar w:fldCharType="end"/>
        </w:r>
      </w:p>
    </w:sdtContent>
  </w:sdt>
  <w:p w14:paraId="0107B1F7" w14:textId="77777777" w:rsidR="000308A2" w:rsidRDefault="000308A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C341A" w14:textId="77777777" w:rsidR="000308A2" w:rsidRDefault="000308A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1D4" w14:textId="77777777" w:rsidR="000308A2" w:rsidRDefault="000308A2">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D0C9E" w14:textId="77777777" w:rsidR="000308A2" w:rsidRDefault="000308A2"/>
  <w:tbl>
    <w:tblPr>
      <w:tblW w:w="15987" w:type="dxa"/>
      <w:tblLayout w:type="fixed"/>
      <w:tblCellMar>
        <w:left w:w="10" w:type="dxa"/>
        <w:right w:w="10" w:type="dxa"/>
      </w:tblCellMar>
      <w:tblLook w:val="0000" w:firstRow="0" w:lastRow="0" w:firstColumn="0" w:lastColumn="0" w:noHBand="0" w:noVBand="0"/>
    </w:tblPr>
    <w:tblGrid>
      <w:gridCol w:w="5329"/>
      <w:gridCol w:w="5329"/>
      <w:gridCol w:w="5329"/>
    </w:tblGrid>
    <w:tr w:rsidR="000308A2" w14:paraId="3A41DC96" w14:textId="77777777">
      <w:tc>
        <w:tcPr>
          <w:tcW w:w="5329" w:type="dxa"/>
          <w:shd w:val="clear" w:color="auto" w:fill="auto"/>
          <w:tcMar>
            <w:top w:w="0" w:type="dxa"/>
            <w:left w:w="0" w:type="dxa"/>
            <w:bottom w:w="0" w:type="dxa"/>
            <w:right w:w="0" w:type="dxa"/>
          </w:tcMar>
        </w:tcPr>
        <w:p w14:paraId="0399BD1A" w14:textId="77777777" w:rsidR="000308A2" w:rsidRDefault="000308A2">
          <w:pPr>
            <w:pStyle w:val="Pieddepage"/>
          </w:pPr>
          <w:r>
            <w:rPr>
              <w:szCs w:val="20"/>
            </w:rPr>
            <w:t>Les bâtisseurs du moyen-âge</w:t>
          </w:r>
        </w:p>
      </w:tc>
      <w:tc>
        <w:tcPr>
          <w:tcW w:w="5329" w:type="dxa"/>
          <w:shd w:val="clear" w:color="auto" w:fill="auto"/>
          <w:tcMar>
            <w:top w:w="0" w:type="dxa"/>
            <w:left w:w="0" w:type="dxa"/>
            <w:bottom w:w="0" w:type="dxa"/>
            <w:right w:w="0" w:type="dxa"/>
          </w:tcMar>
        </w:tcPr>
        <w:p w14:paraId="3BF84EA9" w14:textId="77777777" w:rsidR="000308A2" w:rsidRDefault="000308A2">
          <w:pPr>
            <w:pStyle w:val="Pieddepage"/>
          </w:pPr>
        </w:p>
      </w:tc>
      <w:tc>
        <w:tcPr>
          <w:tcW w:w="5329" w:type="dxa"/>
          <w:shd w:val="clear" w:color="auto" w:fill="auto"/>
          <w:tcMar>
            <w:top w:w="0" w:type="dxa"/>
            <w:left w:w="10" w:type="dxa"/>
            <w:bottom w:w="0" w:type="dxa"/>
            <w:right w:w="10" w:type="dxa"/>
          </w:tcMar>
        </w:tcPr>
        <w:p w14:paraId="3FEE766C" w14:textId="77777777" w:rsidR="000308A2" w:rsidRDefault="000308A2">
          <w:pPr>
            <w:pStyle w:val="Pieddepage"/>
          </w:pPr>
          <w:r>
            <w:fldChar w:fldCharType="begin"/>
          </w:r>
          <w:r>
            <w:instrText xml:space="preserve"> PAGE </w:instrText>
          </w:r>
          <w:r>
            <w:fldChar w:fldCharType="separate"/>
          </w:r>
          <w:r>
            <w:t>2</w:t>
          </w:r>
          <w:r>
            <w:fldChar w:fldCharType="end"/>
          </w:r>
        </w:p>
      </w:tc>
    </w:tr>
  </w:tbl>
  <w:p w14:paraId="0BB827AF" w14:textId="77777777" w:rsidR="000308A2" w:rsidRDefault="000308A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8AC50" w14:textId="77777777" w:rsidR="000308A2" w:rsidRDefault="000308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7B613" w14:textId="77777777" w:rsidR="000015E2" w:rsidRDefault="000015E2">
      <w:r>
        <w:rPr>
          <w:color w:val="000000"/>
        </w:rPr>
        <w:separator/>
      </w:r>
    </w:p>
  </w:footnote>
  <w:footnote w:type="continuationSeparator" w:id="0">
    <w:p w14:paraId="7F855712" w14:textId="77777777" w:rsidR="000015E2" w:rsidRDefault="00001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5E3FE" w14:textId="77777777" w:rsidR="000308A2" w:rsidRDefault="000308A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F34B7" w14:textId="77777777" w:rsidR="000308A2" w:rsidRDefault="000308A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A92E7" w14:textId="77777777" w:rsidR="000308A2" w:rsidRDefault="000308A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E272" w14:textId="77777777" w:rsidR="000308A2" w:rsidRDefault="000308A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972CE" w14:textId="77777777" w:rsidR="000308A2" w:rsidRDefault="000308A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A7E80" w14:textId="77777777" w:rsidR="000308A2" w:rsidRDefault="000308A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69BC"/>
    <w:multiLevelType w:val="hybridMultilevel"/>
    <w:tmpl w:val="DACA2C18"/>
    <w:lvl w:ilvl="0" w:tplc="0BA043A8">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78010FEB"/>
    <w:multiLevelType w:val="multilevel"/>
    <w:tmpl w:val="CD942D5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EBF"/>
    <w:rsid w:val="000015E2"/>
    <w:rsid w:val="000308A2"/>
    <w:rsid w:val="001442A5"/>
    <w:rsid w:val="00174B8D"/>
    <w:rsid w:val="0018101F"/>
    <w:rsid w:val="001A1972"/>
    <w:rsid w:val="00205F1F"/>
    <w:rsid w:val="002665C4"/>
    <w:rsid w:val="00410310"/>
    <w:rsid w:val="0046150F"/>
    <w:rsid w:val="004B3610"/>
    <w:rsid w:val="004B3E40"/>
    <w:rsid w:val="00505DC5"/>
    <w:rsid w:val="005D4FC8"/>
    <w:rsid w:val="006E2799"/>
    <w:rsid w:val="00796BB9"/>
    <w:rsid w:val="007B0D8A"/>
    <w:rsid w:val="007D08AD"/>
    <w:rsid w:val="00822923"/>
    <w:rsid w:val="008C412E"/>
    <w:rsid w:val="008C507F"/>
    <w:rsid w:val="009205C6"/>
    <w:rsid w:val="00AE48DC"/>
    <w:rsid w:val="00B023DC"/>
    <w:rsid w:val="00B10C27"/>
    <w:rsid w:val="00B237CB"/>
    <w:rsid w:val="00B666C8"/>
    <w:rsid w:val="00BD3B6D"/>
    <w:rsid w:val="00C26EBF"/>
    <w:rsid w:val="00C83EB7"/>
    <w:rsid w:val="00D12F84"/>
    <w:rsid w:val="00D32E94"/>
    <w:rsid w:val="00D7622E"/>
    <w:rsid w:val="00D81C1E"/>
    <w:rsid w:val="00DC3BCD"/>
    <w:rsid w:val="00E71CD1"/>
    <w:rsid w:val="00ED0879"/>
    <w:rsid w:val="00F10394"/>
    <w:rsid w:val="00F46AB4"/>
    <w:rsid w:val="00FA78B2"/>
    <w:rsid w:val="00FD16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3EB1"/>
  <w15:docId w15:val="{AA2C1328-4056-4B53-B453-A9D2399C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Georgia" w:hAnsi="Georgia" w:cs="Times New Roman"/>
        <w:sz w:val="24"/>
        <w:szCs w:val="24"/>
        <w:lang w:val="fr-FR"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hAnsi="Times New Roman"/>
      <w:sz w:val="20"/>
    </w:rPr>
  </w:style>
  <w:style w:type="paragraph" w:styleId="Titre1">
    <w:name w:val="heading 1"/>
    <w:basedOn w:val="Normal"/>
    <w:next w:val="Normal"/>
    <w:uiPriority w:val="9"/>
    <w:qFormat/>
    <w:pPr>
      <w:keepNext/>
      <w:keepLines/>
      <w:spacing w:before="240"/>
      <w:outlineLvl w:val="0"/>
    </w:pPr>
    <w:rPr>
      <w:rFonts w:ascii="Arial Black" w:eastAsia="SimHei" w:hAnsi="Arial Black"/>
      <w:b/>
      <w:color w:val="123869"/>
      <w:sz w:val="28"/>
      <w:szCs w:val="32"/>
    </w:rPr>
  </w:style>
  <w:style w:type="paragraph" w:styleId="Titre2">
    <w:name w:val="heading 2"/>
    <w:basedOn w:val="Normal"/>
    <w:next w:val="Normal"/>
    <w:uiPriority w:val="9"/>
    <w:unhideWhenUsed/>
    <w:qFormat/>
    <w:pPr>
      <w:keepNext/>
      <w:keepLines/>
      <w:outlineLvl w:val="1"/>
    </w:pPr>
    <w:rPr>
      <w:rFonts w:eastAsia="SimHei"/>
      <w:i/>
      <w:color w:val="00C1C7"/>
      <w:sz w:val="28"/>
      <w:szCs w:val="26"/>
    </w:rPr>
  </w:style>
  <w:style w:type="paragraph" w:styleId="Titre3">
    <w:name w:val="heading 3"/>
    <w:basedOn w:val="Normal"/>
    <w:next w:val="Normal"/>
    <w:uiPriority w:val="9"/>
    <w:unhideWhenUsed/>
    <w:qFormat/>
    <w:pPr>
      <w:keepNext/>
      <w:keepLines/>
      <w:outlineLvl w:val="2"/>
    </w:pPr>
    <w:rPr>
      <w:rFonts w:ascii="Arial Black" w:eastAsia="SimHei" w:hAnsi="Arial Black"/>
      <w:b/>
      <w:color w:val="123869"/>
      <w:sz w:val="24"/>
    </w:rPr>
  </w:style>
  <w:style w:type="paragraph" w:styleId="Titre4">
    <w:name w:val="heading 4"/>
    <w:basedOn w:val="Normal"/>
    <w:next w:val="Normal"/>
    <w:uiPriority w:val="9"/>
    <w:unhideWhenUsed/>
    <w:qFormat/>
    <w:rsid w:val="002665C4"/>
    <w:pPr>
      <w:keepNext/>
      <w:keepLines/>
      <w:outlineLvl w:val="3"/>
    </w:pPr>
    <w:rPr>
      <w:rFonts w:eastAsia="SimHei"/>
      <w:i/>
      <w:iCs/>
      <w:color w:val="000000"/>
      <w:sz w:val="28"/>
    </w:rPr>
  </w:style>
  <w:style w:type="paragraph" w:styleId="Titre5">
    <w:name w:val="heading 5"/>
    <w:basedOn w:val="Normal"/>
    <w:next w:val="Normal"/>
    <w:uiPriority w:val="9"/>
    <w:unhideWhenUsed/>
    <w:qFormat/>
    <w:rsid w:val="002665C4"/>
    <w:pPr>
      <w:keepNext/>
      <w:keepLines/>
      <w:spacing w:line="192" w:lineRule="auto"/>
      <w:outlineLvl w:val="4"/>
    </w:pPr>
    <w:rPr>
      <w:rFonts w:ascii="Arial Black" w:eastAsia="SimHei" w:hAnsi="Arial Black"/>
      <w:b/>
      <w:color w:val="123869"/>
      <w:sz w:val="22"/>
    </w:rPr>
  </w:style>
  <w:style w:type="paragraph" w:styleId="Titre6">
    <w:name w:val="heading 6"/>
    <w:basedOn w:val="Normal"/>
    <w:next w:val="Normal"/>
    <w:uiPriority w:val="9"/>
    <w:unhideWhenUsed/>
    <w:qFormat/>
    <w:rsid w:val="002665C4"/>
    <w:pPr>
      <w:keepNext/>
      <w:keepLines/>
      <w:spacing w:before="40"/>
      <w:outlineLvl w:val="5"/>
    </w:pPr>
    <w:rPr>
      <w:rFonts w:ascii="Calibri Light" w:eastAsia="Times New Roman" w:hAnsi="Calibri Light"/>
      <w:color w:val="1F3763"/>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rPr>
      <w:sz w:val="18"/>
      <w:szCs w:val="18"/>
    </w:rPr>
  </w:style>
  <w:style w:type="character" w:customStyle="1" w:styleId="TextedebullesCar">
    <w:name w:val="Texte de bulles Car"/>
    <w:basedOn w:val="Policepardfaut"/>
    <w:rPr>
      <w:rFonts w:ascii="Times New Roman" w:hAnsi="Times New Roman" w:cs="Times New Roman"/>
      <w:sz w:val="18"/>
      <w:szCs w:val="18"/>
    </w:rPr>
  </w:style>
  <w:style w:type="character" w:customStyle="1" w:styleId="Titre1Car">
    <w:name w:val="Titre 1 Car"/>
    <w:basedOn w:val="Policepardfaut"/>
    <w:rPr>
      <w:rFonts w:ascii="Arial Black" w:eastAsia="SimHei" w:hAnsi="Arial Black" w:cs="Times New Roman"/>
      <w:b/>
      <w:color w:val="123869"/>
      <w:sz w:val="80"/>
      <w:szCs w:val="32"/>
    </w:rPr>
  </w:style>
  <w:style w:type="character" w:customStyle="1" w:styleId="Titre2Car">
    <w:name w:val="Titre 2 Car"/>
    <w:basedOn w:val="Policepardfaut"/>
    <w:rPr>
      <w:rFonts w:eastAsia="SimHei" w:cs="Times New Roman"/>
      <w:i/>
      <w:color w:val="00C1C7"/>
      <w:sz w:val="42"/>
      <w:szCs w:val="26"/>
    </w:rPr>
  </w:style>
  <w:style w:type="paragraph" w:customStyle="1" w:styleId="Ancredugraphisme">
    <w:name w:val="Ancre du graphisme"/>
    <w:basedOn w:val="Normal"/>
    <w:rPr>
      <w:sz w:val="10"/>
    </w:rPr>
  </w:style>
  <w:style w:type="character" w:customStyle="1" w:styleId="Titre3Car">
    <w:name w:val="Titre 3 Car"/>
    <w:basedOn w:val="Policepardfaut"/>
    <w:rPr>
      <w:rFonts w:ascii="Arial Black" w:eastAsia="SimHei" w:hAnsi="Arial Black" w:cs="Times New Roman"/>
      <w:b/>
      <w:color w:val="123869"/>
      <w:sz w:val="36"/>
    </w:rPr>
  </w:style>
  <w:style w:type="character" w:customStyle="1" w:styleId="Titre4Car">
    <w:name w:val="Titre 4 Car"/>
    <w:basedOn w:val="Policepardfaut"/>
    <w:rPr>
      <w:rFonts w:eastAsia="SimHei" w:cs="Times New Roman"/>
      <w:i/>
      <w:iCs/>
      <w:color w:val="000000"/>
      <w:sz w:val="30"/>
    </w:rPr>
  </w:style>
  <w:style w:type="paragraph" w:customStyle="1" w:styleId="Texte">
    <w:name w:val="Texte"/>
    <w:basedOn w:val="Normal"/>
    <w:rPr>
      <w:i/>
      <w:color w:val="000000"/>
      <w:sz w:val="26"/>
    </w:rPr>
  </w:style>
  <w:style w:type="paragraph" w:styleId="En-tte">
    <w:name w:val="header"/>
    <w:basedOn w:val="Normal"/>
    <w:uiPriority w:val="99"/>
    <w:pPr>
      <w:tabs>
        <w:tab w:val="center" w:pos="4680"/>
        <w:tab w:val="right" w:pos="9360"/>
      </w:tabs>
    </w:pPr>
  </w:style>
  <w:style w:type="character" w:customStyle="1" w:styleId="En-tteCar">
    <w:name w:val="En-tête Car"/>
    <w:basedOn w:val="Policepardfaut"/>
    <w:uiPriority w:val="99"/>
  </w:style>
  <w:style w:type="paragraph" w:styleId="Pieddepage">
    <w:name w:val="footer"/>
    <w:basedOn w:val="Normal"/>
    <w:uiPriority w:val="99"/>
    <w:pPr>
      <w:tabs>
        <w:tab w:val="center" w:pos="4680"/>
        <w:tab w:val="right" w:pos="9360"/>
      </w:tabs>
    </w:pPr>
    <w:rPr>
      <w:rFonts w:ascii="Arial Black" w:hAnsi="Arial Black"/>
      <w:b/>
      <w:color w:val="A6A6A6"/>
    </w:rPr>
  </w:style>
  <w:style w:type="character" w:customStyle="1" w:styleId="PieddepageCar">
    <w:name w:val="Pied de page Car"/>
    <w:basedOn w:val="Policepardfaut"/>
    <w:uiPriority w:val="99"/>
    <w:rPr>
      <w:rFonts w:ascii="Arial Black" w:hAnsi="Arial Black"/>
      <w:b/>
      <w:color w:val="A6A6A6"/>
      <w:sz w:val="20"/>
    </w:rPr>
  </w:style>
  <w:style w:type="character" w:styleId="Numrodepage">
    <w:name w:val="page number"/>
    <w:basedOn w:val="Policepardfaut"/>
  </w:style>
  <w:style w:type="character" w:customStyle="1" w:styleId="Titre5Car">
    <w:name w:val="Titre 5 Car"/>
    <w:basedOn w:val="Policepardfaut"/>
    <w:uiPriority w:val="9"/>
    <w:rPr>
      <w:rFonts w:ascii="Arial Black" w:eastAsia="SimHei" w:hAnsi="Arial Black" w:cs="Times New Roman"/>
      <w:b/>
      <w:color w:val="123869"/>
      <w:sz w:val="70"/>
    </w:rPr>
  </w:style>
  <w:style w:type="character" w:styleId="Textedelespacerserv">
    <w:name w:val="Placeholder Text"/>
    <w:basedOn w:val="Policepardfaut"/>
    <w:rPr>
      <w:color w:val="808080"/>
    </w:rPr>
  </w:style>
  <w:style w:type="character" w:styleId="Accentuation">
    <w:name w:val="Emphasis"/>
    <w:basedOn w:val="Policepardfaut"/>
    <w:rPr>
      <w:i w:val="0"/>
      <w:iCs/>
      <w:color w:val="00C1C7"/>
    </w:rPr>
  </w:style>
  <w:style w:type="paragraph" w:styleId="Citation">
    <w:name w:val="Quote"/>
    <w:basedOn w:val="Normal"/>
    <w:next w:val="Normal"/>
    <w:pPr>
      <w:spacing w:line="192" w:lineRule="auto"/>
      <w:jc w:val="center"/>
    </w:pPr>
    <w:rPr>
      <w:rFonts w:ascii="Arial Black" w:hAnsi="Arial Black"/>
      <w:iCs/>
      <w:color w:val="123869"/>
      <w:sz w:val="70"/>
    </w:rPr>
  </w:style>
  <w:style w:type="character" w:customStyle="1" w:styleId="CitationCar">
    <w:name w:val="Citation Car"/>
    <w:basedOn w:val="Policepardfaut"/>
    <w:rPr>
      <w:rFonts w:ascii="Arial Black" w:hAnsi="Arial Black"/>
      <w:iCs/>
      <w:color w:val="123869"/>
      <w:sz w:val="70"/>
    </w:rPr>
  </w:style>
  <w:style w:type="paragraph" w:styleId="En-ttedetabledesmatires">
    <w:name w:val="TOC Heading"/>
    <w:basedOn w:val="Titre1"/>
    <w:next w:val="Normal"/>
    <w:pPr>
      <w:suppressAutoHyphens w:val="0"/>
      <w:textAlignment w:val="auto"/>
    </w:pPr>
    <w:rPr>
      <w:rFonts w:ascii="Calibri Light" w:eastAsia="Times New Roman" w:hAnsi="Calibri Light"/>
      <w:b w:val="0"/>
      <w:color w:val="2F5496"/>
      <w:sz w:val="32"/>
      <w:lang w:eastAsia="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40"/>
    </w:pPr>
  </w:style>
  <w:style w:type="character" w:styleId="Lienhypertexte">
    <w:name w:val="Hyperlink"/>
    <w:basedOn w:val="Policepardfaut"/>
    <w:uiPriority w:val="99"/>
    <w:rPr>
      <w:color w:val="0563C1"/>
      <w:u w:val="single"/>
    </w:rPr>
  </w:style>
  <w:style w:type="paragraph" w:styleId="Index1">
    <w:name w:val="index 1"/>
    <w:basedOn w:val="Normal"/>
    <w:next w:val="Normal"/>
    <w:autoRedefine/>
    <w:pPr>
      <w:ind w:left="240" w:hanging="240"/>
    </w:pPr>
    <w:rPr>
      <w:rFonts w:ascii="Calibri" w:hAnsi="Calibri"/>
      <w:sz w:val="18"/>
      <w:szCs w:val="18"/>
    </w:rPr>
  </w:style>
  <w:style w:type="paragraph" w:styleId="Index2">
    <w:name w:val="index 2"/>
    <w:basedOn w:val="Normal"/>
    <w:next w:val="Normal"/>
    <w:autoRedefine/>
    <w:pPr>
      <w:ind w:left="480" w:hanging="240"/>
    </w:pPr>
    <w:rPr>
      <w:rFonts w:ascii="Calibri" w:hAnsi="Calibri"/>
      <w:sz w:val="18"/>
      <w:szCs w:val="18"/>
    </w:rPr>
  </w:style>
  <w:style w:type="paragraph" w:styleId="Index3">
    <w:name w:val="index 3"/>
    <w:basedOn w:val="Normal"/>
    <w:next w:val="Normal"/>
    <w:autoRedefine/>
    <w:pPr>
      <w:ind w:left="720" w:hanging="240"/>
    </w:pPr>
    <w:rPr>
      <w:rFonts w:ascii="Calibri" w:hAnsi="Calibri"/>
      <w:sz w:val="18"/>
      <w:szCs w:val="18"/>
    </w:rPr>
  </w:style>
  <w:style w:type="paragraph" w:styleId="Index4">
    <w:name w:val="index 4"/>
    <w:basedOn w:val="Normal"/>
    <w:next w:val="Normal"/>
    <w:autoRedefine/>
    <w:pPr>
      <w:ind w:left="960" w:hanging="240"/>
    </w:pPr>
    <w:rPr>
      <w:rFonts w:ascii="Calibri" w:hAnsi="Calibri"/>
      <w:sz w:val="18"/>
      <w:szCs w:val="18"/>
    </w:rPr>
  </w:style>
  <w:style w:type="paragraph" w:styleId="Index5">
    <w:name w:val="index 5"/>
    <w:basedOn w:val="Normal"/>
    <w:next w:val="Normal"/>
    <w:autoRedefine/>
    <w:pPr>
      <w:ind w:left="1200" w:hanging="240"/>
    </w:pPr>
    <w:rPr>
      <w:rFonts w:ascii="Calibri" w:hAnsi="Calibri"/>
      <w:sz w:val="18"/>
      <w:szCs w:val="18"/>
    </w:rPr>
  </w:style>
  <w:style w:type="paragraph" w:styleId="Index6">
    <w:name w:val="index 6"/>
    <w:basedOn w:val="Normal"/>
    <w:next w:val="Normal"/>
    <w:autoRedefine/>
    <w:pPr>
      <w:ind w:left="1440" w:hanging="240"/>
    </w:pPr>
    <w:rPr>
      <w:rFonts w:ascii="Calibri" w:hAnsi="Calibri"/>
      <w:sz w:val="18"/>
      <w:szCs w:val="18"/>
    </w:rPr>
  </w:style>
  <w:style w:type="paragraph" w:styleId="Index7">
    <w:name w:val="index 7"/>
    <w:basedOn w:val="Normal"/>
    <w:next w:val="Normal"/>
    <w:autoRedefine/>
    <w:pPr>
      <w:ind w:left="1680" w:hanging="240"/>
    </w:pPr>
    <w:rPr>
      <w:rFonts w:ascii="Calibri" w:hAnsi="Calibri"/>
      <w:sz w:val="18"/>
      <w:szCs w:val="18"/>
    </w:rPr>
  </w:style>
  <w:style w:type="paragraph" w:styleId="Index8">
    <w:name w:val="index 8"/>
    <w:basedOn w:val="Normal"/>
    <w:next w:val="Normal"/>
    <w:autoRedefine/>
    <w:pPr>
      <w:ind w:left="1920" w:hanging="240"/>
    </w:pPr>
    <w:rPr>
      <w:rFonts w:ascii="Calibri" w:hAnsi="Calibri"/>
      <w:sz w:val="18"/>
      <w:szCs w:val="18"/>
    </w:rPr>
  </w:style>
  <w:style w:type="paragraph" w:styleId="Index9">
    <w:name w:val="index 9"/>
    <w:basedOn w:val="Normal"/>
    <w:next w:val="Normal"/>
    <w:autoRedefine/>
    <w:pPr>
      <w:ind w:left="2160" w:hanging="240"/>
    </w:pPr>
    <w:rPr>
      <w:rFonts w:ascii="Calibri" w:hAnsi="Calibri"/>
      <w:sz w:val="18"/>
      <w:szCs w:val="18"/>
    </w:rPr>
  </w:style>
  <w:style w:type="paragraph" w:styleId="Titreindex">
    <w:name w:val="index heading"/>
    <w:basedOn w:val="Normal"/>
    <w:next w:val="Index1"/>
    <w:pPr>
      <w:pBdr>
        <w:top w:val="single" w:sz="12" w:space="0" w:color="000000"/>
        <w:left w:val="single" w:sz="12" w:space="0" w:color="000000"/>
        <w:bottom w:val="single" w:sz="12" w:space="0" w:color="000000"/>
        <w:right w:val="single" w:sz="12" w:space="0" w:color="000000"/>
      </w:pBdr>
      <w:spacing w:before="360" w:after="240"/>
    </w:pPr>
    <w:rPr>
      <w:rFonts w:ascii="Calibri" w:hAnsi="Calibri"/>
      <w:b/>
      <w:bCs/>
      <w:i/>
      <w:iCs/>
      <w:sz w:val="26"/>
      <w:szCs w:val="26"/>
    </w:rPr>
  </w:style>
  <w:style w:type="paragraph" w:styleId="NormalWeb">
    <w:name w:val="Normal (Web)"/>
    <w:basedOn w:val="Normal"/>
    <w:pPr>
      <w:suppressAutoHyphens w:val="0"/>
      <w:spacing w:before="100" w:after="100"/>
      <w:textAlignment w:val="auto"/>
    </w:pPr>
    <w:rPr>
      <w:rFonts w:eastAsia="Times New Roman"/>
      <w:lang w:eastAsia="fr-FR"/>
    </w:rPr>
  </w:style>
  <w:style w:type="paragraph" w:styleId="TM3">
    <w:name w:val="toc 3"/>
    <w:basedOn w:val="Normal"/>
    <w:next w:val="Normal"/>
    <w:autoRedefine/>
    <w:uiPriority w:val="39"/>
    <w:pPr>
      <w:spacing w:after="100"/>
      <w:ind w:left="480"/>
    </w:pPr>
  </w:style>
  <w:style w:type="character" w:styleId="Mentionnonrsolue">
    <w:name w:val="Unresolved Mention"/>
    <w:basedOn w:val="Policepardfaut"/>
    <w:rPr>
      <w:color w:val="605E5C"/>
      <w:shd w:val="clear" w:color="auto" w:fill="E1DFDD"/>
    </w:rPr>
  </w:style>
  <w:style w:type="paragraph" w:styleId="Paragraphedeliste">
    <w:name w:val="List Paragraph"/>
    <w:basedOn w:val="Normal"/>
    <w:uiPriority w:val="34"/>
    <w:qFormat/>
    <w:pPr>
      <w:ind w:left="720"/>
    </w:pPr>
  </w:style>
  <w:style w:type="character" w:customStyle="1" w:styleId="Titre6Car">
    <w:name w:val="Titre 6 Car"/>
    <w:basedOn w:val="Policepardfaut"/>
    <w:uiPriority w:val="9"/>
    <w:rPr>
      <w:rFonts w:ascii="Calibri Light" w:eastAsia="Times New Roman" w:hAnsi="Calibri Light" w:cs="Times New Roman"/>
      <w:color w:val="1F3763"/>
      <w:sz w:val="20"/>
    </w:rPr>
  </w:style>
  <w:style w:type="paragraph" w:styleId="Sansinterligne">
    <w:name w:val="No Spacing"/>
    <w:uiPriority w:val="1"/>
    <w:qFormat/>
    <w:rsid w:val="002665C4"/>
    <w:pPr>
      <w:autoSpaceDN/>
      <w:spacing w:before="240" w:after="240"/>
      <w:jc w:val="center"/>
      <w:textAlignment w:val="auto"/>
    </w:pPr>
    <w:rPr>
      <w:rFonts w:asciiTheme="minorHAnsi" w:eastAsiaTheme="minorHAnsi" w:hAnsiTheme="minorHAnsi" w:cstheme="minorBidi"/>
      <w:i/>
      <w:sz w:val="20"/>
      <w:szCs w:val="22"/>
    </w:rPr>
  </w:style>
  <w:style w:type="paragraph" w:styleId="Rvision">
    <w:name w:val="Revision"/>
    <w:hidden/>
    <w:uiPriority w:val="99"/>
    <w:semiHidden/>
    <w:rsid w:val="00D12F84"/>
    <w:pPr>
      <w:autoSpaceDN/>
      <w:textAlignment w:val="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y\AppData\Roaming\Microsoft\Templates\Rapport%20d&#8217;&#233;tudiant%20stylis&#23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858C8-6CEC-4336-80A5-FBDCDDDCE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stylisé.dotx</Template>
  <TotalTime>13</TotalTime>
  <Pages>30</Pages>
  <Words>3453</Words>
  <Characters>18994</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Karolyn Sweet</dc:creator>
  <dc:description/>
  <cp:lastModifiedBy>Nicolas Corbiere</cp:lastModifiedBy>
  <cp:revision>4</cp:revision>
  <cp:lastPrinted>2021-01-03T17:46:00Z</cp:lastPrinted>
  <dcterms:created xsi:type="dcterms:W3CDTF">2021-01-03T17:38:00Z</dcterms:created>
  <dcterms:modified xsi:type="dcterms:W3CDTF">2021-01-03T17:46:00Z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